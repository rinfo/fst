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lrutnt"/>
        <w:tblW w:w="9583" w:type="dxa"/>
        <w:tblInd w:w="-13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586"/>
        <w:gridCol w:w="3997"/>
      </w:tblGrid>
      <w:tr w:rsidR="0073563A" w:rsidRPr="006F4EFF" w14:paraId="0DBC5439" w14:textId="77777777">
        <w:trPr>
          <w:trHeight w:val="1266"/>
        </w:trPr>
        <w:tc>
          <w:tcPr>
            <w:tcW w:w="5586" w:type="dxa"/>
          </w:tcPr>
          <w:p w14:paraId="5B3B40FC" w14:textId="77777777" w:rsidR="00323938" w:rsidRPr="00EE7B95" w:rsidRDefault="00CA39BA" w:rsidP="00323938">
            <w:pPr>
              <w:pStyle w:val="Adressfalt"/>
              <w:ind w:right="475"/>
              <w:rPr>
                <w:b/>
                <w:sz w:val="18"/>
              </w:rPr>
            </w:pPr>
            <w:r>
              <w:rPr>
                <w:noProof/>
                <w:sz w:val="18"/>
              </w:rPr>
              <mc:AlternateContent>
                <mc:Choice Requires="wps">
                  <w:drawing>
                    <wp:anchor distT="0" distB="0" distL="114300" distR="114300" simplePos="0" relativeHeight="251660288" behindDoc="0" locked="0" layoutInCell="1" allowOverlap="0" wp14:anchorId="58C0B712" wp14:editId="743C0547">
                      <wp:simplePos x="0" y="0"/>
                      <wp:positionH relativeFrom="column">
                        <wp:posOffset>-361950</wp:posOffset>
                      </wp:positionH>
                      <wp:positionV relativeFrom="paragraph">
                        <wp:posOffset>-643890</wp:posOffset>
                      </wp:positionV>
                      <wp:extent cx="38735" cy="478155"/>
                      <wp:effectExtent l="0" t="3810" r="0" b="3810"/>
                      <wp:wrapNone/>
                      <wp:docPr id="3"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 cy="478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5BB36" w14:textId="77777777" w:rsidR="00103B6F" w:rsidRDefault="00103B6F" w:rsidP="00323938">
                                  <w: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3" o:spid="_x0000_s1026" type="#_x0000_t202" style="position:absolute;margin-left:-28.5pt;margin-top:-50.7pt;width:3.05pt;height:37.6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" o:allowoverlap="f" stroked="f">
                      <v:textbox inset="0,0,0,0">
                        <w:txbxContent>
                          <w:p w14:paraId="3535BB36" w14:textId="77777777" w:rsidR="00103B6F" w:rsidRDefault="00103B6F" w:rsidP="00323938">
                            <w:r>
                              <w:t xml:space="preserve"> </w:t>
                            </w:r>
                          </w:p>
                        </w:txbxContent>
                      </v:textbox>
                    </v:shape>
                  </w:pict>
                </mc:Fallback>
              </mc:AlternateContent>
            </w:r>
            <w:bookmarkStart w:id="0" w:name="Avdelning"/>
            <w:bookmarkEnd w:id="0"/>
          </w:p>
          <w:p w14:paraId="0B38FB6D" w14:textId="77777777" w:rsidR="00205992" w:rsidRPr="00247390" w:rsidRDefault="00A76A2A" w:rsidP="008847BD">
            <w:pPr>
              <w:pStyle w:val="Adressfalt"/>
              <w:ind w:right="31"/>
              <w:rPr>
                <w:sz w:val="10"/>
                <w:szCs w:val="10"/>
              </w:rPr>
            </w:pPr>
            <w:bookmarkStart w:id="1" w:name="NamnEpostTeleText"/>
            <w:r w:rsidRPr="00247390">
              <w:rPr>
                <w:rStyle w:val="topheadingChar"/>
                <w:color w:val="auto"/>
              </w:rPr>
              <w:t>FÖRFATTARE</w:t>
            </w:r>
            <w:bookmarkEnd w:id="1"/>
          </w:p>
          <w:p w14:paraId="241240C4" w14:textId="4AAF80E5" w:rsidR="005B436D" w:rsidRDefault="00B01978" w:rsidP="008847BD">
            <w:pPr>
              <w:pStyle w:val="Adressfalt"/>
              <w:ind w:right="31"/>
              <w:rPr>
                <w:sz w:val="18"/>
              </w:rPr>
            </w:pPr>
            <w:bookmarkStart w:id="2" w:name="NamnEpostTele"/>
            <w:bookmarkEnd w:id="2"/>
            <w:r>
              <w:rPr>
                <w:sz w:val="18"/>
              </w:rPr>
              <w:t>Heléne Lundgren, helene.lundgren@dom.se</w:t>
            </w:r>
            <w:r w:rsidR="00734989">
              <w:rPr>
                <w:sz w:val="18"/>
              </w:rPr>
              <w:t xml:space="preserve"> </w:t>
            </w:r>
          </w:p>
          <w:p w14:paraId="489D961C" w14:textId="77777777" w:rsidR="003E3E33" w:rsidRPr="0095195B" w:rsidRDefault="003E3E33" w:rsidP="008847BD">
            <w:pPr>
              <w:pStyle w:val="Adressfalt"/>
              <w:ind w:right="31"/>
              <w:rPr>
                <w:sz w:val="18"/>
              </w:rPr>
            </w:pPr>
          </w:p>
          <w:p w14:paraId="60948391" w14:textId="77777777" w:rsidR="005B436D" w:rsidRPr="006F4EFF" w:rsidRDefault="005B436D" w:rsidP="008847BD">
            <w:pPr>
              <w:pStyle w:val="Adressfalt"/>
              <w:ind w:right="31"/>
            </w:pPr>
          </w:p>
          <w:p w14:paraId="3C8831E2" w14:textId="730E5DF0" w:rsidR="0073563A" w:rsidRPr="00922D6A" w:rsidRDefault="0073563A" w:rsidP="008847BD">
            <w:pPr>
              <w:pStyle w:val="Adressfalt"/>
              <w:ind w:right="31"/>
              <w:rPr>
                <w:sz w:val="18"/>
              </w:rPr>
            </w:pPr>
          </w:p>
        </w:tc>
        <w:tc>
          <w:tcPr>
            <w:tcW w:w="3997" w:type="dxa"/>
          </w:tcPr>
          <w:p w14:paraId="4FEE8DA2" w14:textId="058C926F" w:rsidR="00F61035" w:rsidRDefault="00CA39BA" w:rsidP="008847BD">
            <w:pPr>
              <w:pStyle w:val="Adressfalt"/>
              <w:ind w:right="59"/>
            </w:pPr>
            <w:r>
              <w:rPr>
                <w:noProof/>
              </w:rPr>
              <mc:AlternateContent>
                <mc:Choice Requires="wps">
                  <w:drawing>
                    <wp:anchor distT="0" distB="0" distL="114300" distR="114300" simplePos="0" relativeHeight="251658240" behindDoc="0" locked="0" layoutInCell="1" allowOverlap="0" wp14:anchorId="45BD228F" wp14:editId="63C45A3E">
                      <wp:simplePos x="0" y="0"/>
                      <wp:positionH relativeFrom="column">
                        <wp:posOffset>-3890010</wp:posOffset>
                      </wp:positionH>
                      <wp:positionV relativeFrom="paragraph">
                        <wp:posOffset>-643890</wp:posOffset>
                      </wp:positionV>
                      <wp:extent cx="1829435" cy="478155"/>
                      <wp:effectExtent l="0" t="0" r="0" b="0"/>
                      <wp:wrapNone/>
                      <wp:docPr id="2"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9435" cy="478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611959" w14:textId="77777777" w:rsidR="00103B6F" w:rsidRDefault="00103B6F" w:rsidP="00285E93">
                                  <w:r>
                                    <w:rPr>
                                      <w:noProof/>
                                    </w:rPr>
                                    <w:drawing>
                                      <wp:inline distT="0" distB="0" distL="0" distR="0" wp14:anchorId="498CD91D" wp14:editId="3B71FBB0">
                                        <wp:extent cx="1822450" cy="478155"/>
                                        <wp:effectExtent l="0" t="0" r="6350" b="0"/>
                                        <wp:docPr id="4" name="Bildobjekt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822450" cy="478155"/>
                                                </a:xfrm>
                                                <a:prstGeom prst="rect">
                                                  <a:avLst/>
                                                </a:prstGeom>
                                              </pic:spPr>
                                            </pic:pic>
                                          </a:graphicData>
                                        </a:graphic>
                                      </wp:inline>
                                    </w:drawing>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1" o:spid="_x0000_s1027" type="#_x0000_t202" style="position:absolute;margin-left:-306.3pt;margin-top:-50.7pt;width:144.05pt;height:37.6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" o:allowoverlap="f" stroked="f">
                      <v:textbox inset="0,0,0,0">
                        <w:txbxContent>
                          <w:p w14:paraId="65611959" w14:textId="77777777" w:rsidR="00103B6F" w:rsidRDefault="00103B6F" w:rsidP="00285E93">
                            <w:r>
                              <w:rPr>
                                <w:noProof/>
                              </w:rPr>
                              <w:drawing>
                                <wp:inline distT="0" distB="0" distL="0" distR="0" wp14:anchorId="498CD91D" wp14:editId="3B71FBB0">
                                  <wp:extent cx="1822450" cy="478155"/>
                                  <wp:effectExtent l="0" t="0" r="6350" b="0"/>
                                  <wp:docPr id="4" name="Bildobjekt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822450" cy="478155"/>
                                          </a:xfrm>
                                          <a:prstGeom prst="rect">
                                            <a:avLst/>
                                          </a:prstGeom>
                                        </pic:spPr>
                                      </pic:pic>
                                    </a:graphicData>
                                  </a:graphic>
                                </wp:inline>
                              </w:drawing>
                            </w:r>
                          </w:p>
                        </w:txbxContent>
                      </v:textbox>
                    </v:shape>
                  </w:pict>
                </mc:Fallback>
              </mc:AlternateContent>
            </w:r>
          </w:p>
          <w:p w14:paraId="1154753B" w14:textId="77777777" w:rsidR="00F61035" w:rsidRPr="00F61035" w:rsidRDefault="00F61035" w:rsidP="00F61035"/>
          <w:p w14:paraId="7CDA5130" w14:textId="70220AEF" w:rsidR="00F61035" w:rsidRDefault="00F61035" w:rsidP="00F61035"/>
          <w:p w14:paraId="650A5CFF" w14:textId="4DBCF5DA" w:rsidR="0073563A" w:rsidRPr="00F61035" w:rsidRDefault="0073563A" w:rsidP="00F61035"/>
        </w:tc>
      </w:tr>
      <w:tr w:rsidR="0073563A" w:rsidRPr="00205992" w14:paraId="090D6542" w14:textId="77777777">
        <w:trPr>
          <w:trHeight w:val="1081"/>
        </w:trPr>
        <w:tc>
          <w:tcPr>
            <w:tcW w:w="5586" w:type="dxa"/>
          </w:tcPr>
          <w:p w14:paraId="0CF7D66B" w14:textId="2B4E7DCD" w:rsidR="0073563A" w:rsidRPr="006F4EFF" w:rsidRDefault="0073563A" w:rsidP="008847BD">
            <w:pPr>
              <w:pStyle w:val="Adressfalt"/>
              <w:ind w:right="31"/>
            </w:pPr>
            <w:bookmarkStart w:id="3" w:name="_GoBack"/>
            <w:bookmarkEnd w:id="3"/>
          </w:p>
        </w:tc>
        <w:tc>
          <w:tcPr>
            <w:tcW w:w="3997" w:type="dxa"/>
          </w:tcPr>
          <w:p w14:paraId="1AE973D5" w14:textId="77777777" w:rsidR="00B15293" w:rsidRPr="0052352D" w:rsidRDefault="00B15293" w:rsidP="008847BD">
            <w:pPr>
              <w:pStyle w:val="Adressfalt"/>
              <w:ind w:right="59"/>
              <w:rPr>
                <w:rFonts w:ascii="Garamond" w:hAnsi="Garamond"/>
                <w:sz w:val="24"/>
                <w:szCs w:val="24"/>
              </w:rPr>
            </w:pPr>
          </w:p>
        </w:tc>
      </w:tr>
    </w:tbl>
    <w:p w14:paraId="61F25543" w14:textId="77777777" w:rsidR="00935C9B" w:rsidRPr="00205992" w:rsidRDefault="00935C9B" w:rsidP="009F22E3">
      <w:pPr>
        <w:pStyle w:val="Brdtext"/>
        <w:sectPr w:rsidR="00935C9B" w:rsidRPr="00205992" w:rsidSect="00431E46">
          <w:headerReference w:type="default" r:id="rId10"/>
          <w:footerReference w:type="default" r:id="rId11"/>
          <w:pgSz w:w="11906" w:h="16838" w:code="9"/>
          <w:pgMar w:top="1418" w:right="3119" w:bottom="1418" w:left="2492" w:header="462" w:footer="397" w:gutter="0"/>
          <w:cols w:space="708"/>
          <w:docGrid w:linePitch="360"/>
        </w:sectPr>
      </w:pPr>
    </w:p>
    <w:tbl>
      <w:tblPr>
        <w:tblStyle w:val="Tabellrutnt"/>
        <w:tblW w:w="8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8280"/>
      </w:tblGrid>
      <w:tr w:rsidR="000760F6" w:rsidRPr="007B114E" w14:paraId="6418D889" w14:textId="77777777">
        <w:trPr>
          <w:trHeight w:val="893"/>
        </w:trPr>
        <w:tc>
          <w:tcPr>
            <w:tcW w:w="8280" w:type="dxa"/>
            <w:tcBorders>
              <w:bottom w:val="single" w:sz="4" w:space="0" w:color="auto"/>
            </w:tcBorders>
            <w:vAlign w:val="bottom"/>
          </w:tcPr>
          <w:p w14:paraId="1821CF42" w14:textId="77777777" w:rsidR="000760F6" w:rsidRPr="007B114E" w:rsidRDefault="00B01978" w:rsidP="00314019">
            <w:pPr>
              <w:rPr>
                <w:rFonts w:ascii="Trebuchet MS" w:hAnsi="Trebuchet MS"/>
                <w:b/>
                <w:sz w:val="36"/>
                <w:szCs w:val="36"/>
              </w:rPr>
            </w:pPr>
            <w:bookmarkStart w:id="22" w:name="Text"/>
            <w:bookmarkStart w:id="23" w:name="Rubrik"/>
            <w:bookmarkEnd w:id="22"/>
            <w:bookmarkEnd w:id="23"/>
            <w:r>
              <w:rPr>
                <w:rFonts w:ascii="Trebuchet MS" w:hAnsi="Trebuchet MS"/>
                <w:b/>
                <w:sz w:val="36"/>
                <w:szCs w:val="36"/>
              </w:rPr>
              <w:lastRenderedPageBreak/>
              <w:t>Föreskriftshantering som tjänst (FST)</w:t>
            </w:r>
          </w:p>
        </w:tc>
      </w:tr>
      <w:tr w:rsidR="000760F6" w:rsidRPr="007B114E" w14:paraId="0704E967" w14:textId="77777777">
        <w:trPr>
          <w:trHeight w:val="1018"/>
        </w:trPr>
        <w:tc>
          <w:tcPr>
            <w:tcW w:w="8280" w:type="dxa"/>
            <w:tcBorders>
              <w:top w:val="single" w:sz="4" w:space="0" w:color="auto"/>
            </w:tcBorders>
          </w:tcPr>
          <w:p w14:paraId="2837FD80" w14:textId="77777777" w:rsidR="000760F6" w:rsidRPr="00723C9F" w:rsidRDefault="00B01978" w:rsidP="00314019">
            <w:pPr>
              <w:pStyle w:val="Brdtext"/>
              <w:rPr>
                <w:rFonts w:ascii="Trebuchet MS" w:hAnsi="Trebuchet MS"/>
                <w:b/>
                <w:szCs w:val="24"/>
              </w:rPr>
            </w:pPr>
            <w:r>
              <w:rPr>
                <w:rFonts w:ascii="Trebuchet MS" w:hAnsi="Trebuchet MS"/>
                <w:b/>
                <w:szCs w:val="24"/>
              </w:rPr>
              <w:t>Användarhandledning</w:t>
            </w:r>
          </w:p>
        </w:tc>
      </w:tr>
    </w:tbl>
    <w:p w14:paraId="627AB5FC" w14:textId="49F0BD9D" w:rsidR="00B3687E" w:rsidRDefault="00A24B25">
      <w:r w:rsidRPr="00A24B25">
        <w:t>FST är en webbtjänst för att publicera rättsinformationsdokument och dess meta</w:t>
      </w:r>
      <w:r w:rsidR="00B1308F">
        <w:softHyphen/>
      </w:r>
      <w:r w:rsidRPr="00A24B25">
        <w:t>data. Tjänsten har utvecklats för svenska myndigheter som vill publicera föreskrifter och andra dokument som öppna data.</w:t>
      </w:r>
    </w:p>
    <w:p w14:paraId="76EDB4CE" w14:textId="50566DA1" w:rsidR="00B3687E" w:rsidRDefault="00B3687E" w:rsidP="00B3687E">
      <w:pPr>
        <w:pStyle w:val="Brdtext"/>
      </w:pPr>
      <w:r>
        <w:t xml:space="preserve">Användarhandledningen </w:t>
      </w:r>
      <w:r w:rsidR="00A24B25">
        <w:t xml:space="preserve">är till för dig </w:t>
      </w:r>
      <w:r w:rsidR="00A24B25" w:rsidRPr="00A24B25">
        <w:t>som ska använda F</w:t>
      </w:r>
      <w:r w:rsidR="00A24B25">
        <w:t>ST när tjänsten är installerad</w:t>
      </w:r>
      <w:r w:rsidR="00F43A8F">
        <w:t xml:space="preserve">. Den </w:t>
      </w:r>
      <w:r w:rsidR="00A24B25" w:rsidRPr="00A24B25">
        <w:t>riktar sig till jurister, webbredaktörer och andra handläggare</w:t>
      </w:r>
      <w:r>
        <w:t>.</w:t>
      </w:r>
    </w:p>
    <w:p w14:paraId="183E2A9D" w14:textId="76E5B400" w:rsidR="00E07C50" w:rsidRDefault="00F43A8F" w:rsidP="00B3687E">
      <w:pPr>
        <w:pStyle w:val="Brdtext"/>
      </w:pPr>
      <w:r>
        <w:t xml:space="preserve">För den som arbetar med en testinstallation av FST är exempel </w:t>
      </w:r>
      <w:r w:rsidR="00E07C50">
        <w:t>från en fiktiv myndighet kallad Exempelmyndigheten</w:t>
      </w:r>
      <w:r>
        <w:t xml:space="preserve"> </w:t>
      </w:r>
      <w:r w:rsidR="00D21F4F">
        <w:t xml:space="preserve">redan inlagda. </w:t>
      </w:r>
      <w:r w:rsidR="00147371">
        <w:t>Det är dessa som används i texten.</w:t>
      </w:r>
    </w:p>
    <w:p w14:paraId="1270C7DC" w14:textId="243A7616" w:rsidR="002240CA" w:rsidRDefault="00D20F6B" w:rsidP="00B3687E">
      <w:pPr>
        <w:pStyle w:val="Brdtext"/>
      </w:pPr>
      <w:r>
        <w:t>FST är ett öppet källkodsprojekt som togs fram av rättsinformationsprojektet</w:t>
      </w:r>
      <w:r w:rsidR="00A521A1">
        <w:t xml:space="preserve">. </w:t>
      </w:r>
      <w:r w:rsidR="002240CA">
        <w:t xml:space="preserve">Läs mer på </w:t>
      </w:r>
      <w:hyperlink r:id="rId12" w:history="1">
        <w:r w:rsidR="00BA03CB" w:rsidRPr="00017011">
          <w:rPr>
            <w:rStyle w:val="Hyperlnk"/>
          </w:rPr>
          <w:t>https://github.com/rinfo/fst/blob/master/README.md</w:t>
        </w:r>
      </w:hyperlink>
      <w:r w:rsidR="002240CA">
        <w:t xml:space="preserve">   </w:t>
      </w:r>
    </w:p>
    <w:p w14:paraId="040EA25B" w14:textId="60A8AC63" w:rsidR="00D20F6B" w:rsidRDefault="00D20F6B" w:rsidP="00B3687E">
      <w:pPr>
        <w:pStyle w:val="Brdtext"/>
      </w:pPr>
      <w:r>
        <w:t xml:space="preserve">Domstolsverket har haft en ledande roll i utvecklingsarbetet. </w:t>
      </w:r>
      <w:r w:rsidR="00A37C93">
        <w:t xml:space="preserve">Observera dock </w:t>
      </w:r>
      <w:r>
        <w:t xml:space="preserve">att det för närvarande inte finns någon supportfunktion.  </w:t>
      </w:r>
    </w:p>
    <w:p w14:paraId="57294851" w14:textId="08FF15EE" w:rsidR="008E4DE5" w:rsidRDefault="008E4DE5" w:rsidP="00B3687E">
      <w:pPr>
        <w:pStyle w:val="Brdtext"/>
      </w:pPr>
      <w:r>
        <w:t xml:space="preserve">För mer information kontakta </w:t>
      </w:r>
      <w:hyperlink r:id="rId13" w:history="1">
        <w:r w:rsidRPr="000277F8">
          <w:rPr>
            <w:rStyle w:val="Hyperlnk"/>
          </w:rPr>
          <w:t>helene.lundgren@dom.se</w:t>
        </w:r>
      </w:hyperlink>
      <w:r>
        <w:t>.</w:t>
      </w:r>
    </w:p>
    <w:p w14:paraId="23F5928B" w14:textId="77777777" w:rsidR="008D6D17" w:rsidRDefault="008D6D17" w:rsidP="00B3687E">
      <w:pPr>
        <w:pStyle w:val="Brdtext"/>
      </w:pPr>
    </w:p>
    <w:p w14:paraId="1F03993E" w14:textId="77777777" w:rsidR="008D6D17" w:rsidRDefault="008D6D17" w:rsidP="00B3687E">
      <w:pPr>
        <w:pStyle w:val="Brdtext"/>
      </w:pPr>
    </w:p>
    <w:p w14:paraId="57E721D3" w14:textId="77777777" w:rsidR="00FD3315" w:rsidRDefault="00FD3315" w:rsidP="00B3687E">
      <w:pPr>
        <w:pStyle w:val="Brdtext"/>
      </w:pPr>
    </w:p>
    <w:p w14:paraId="59099389" w14:textId="77777777" w:rsidR="00FD3315" w:rsidRDefault="00FD3315" w:rsidP="00B3687E">
      <w:pPr>
        <w:pStyle w:val="Brdtext"/>
      </w:pPr>
    </w:p>
    <w:p w14:paraId="5F6DE096" w14:textId="77777777" w:rsidR="00FD3315" w:rsidRDefault="00FD3315" w:rsidP="00B3687E">
      <w:pPr>
        <w:pStyle w:val="Brdtext"/>
      </w:pPr>
    </w:p>
    <w:p w14:paraId="154DB0F6" w14:textId="77777777" w:rsidR="00FD3315" w:rsidRDefault="00FD3315" w:rsidP="00B3687E">
      <w:pPr>
        <w:pStyle w:val="Brdtext"/>
      </w:pPr>
    </w:p>
    <w:p w14:paraId="608A985E" w14:textId="77777777" w:rsidR="00FD3315" w:rsidRDefault="00FD3315" w:rsidP="00B3687E">
      <w:pPr>
        <w:pStyle w:val="Brdtext"/>
      </w:pPr>
    </w:p>
    <w:p w14:paraId="40044788" w14:textId="77777777" w:rsidR="00FD3315" w:rsidRDefault="00FD3315" w:rsidP="00B3687E">
      <w:pPr>
        <w:pStyle w:val="Brdtext"/>
      </w:pPr>
    </w:p>
    <w:p w14:paraId="7F391022" w14:textId="77777777" w:rsidR="00FD3315" w:rsidRDefault="00FD3315" w:rsidP="00B3687E">
      <w:pPr>
        <w:pStyle w:val="Brdtext"/>
      </w:pPr>
    </w:p>
    <w:p w14:paraId="681AA295" w14:textId="77777777" w:rsidR="004C7190" w:rsidRDefault="004C7190">
      <w:pPr>
        <w:rPr>
          <w:rFonts w:ascii="Trebuchet MS" w:hAnsi="Trebuchet MS"/>
          <w:b/>
        </w:rPr>
      </w:pPr>
      <w:r>
        <w:rPr>
          <w:rFonts w:ascii="Trebuchet MS" w:hAnsi="Trebuchet MS"/>
          <w:b/>
        </w:rPr>
        <w:br w:type="page"/>
      </w:r>
    </w:p>
    <w:p w14:paraId="60DC1DC5" w14:textId="4352F86D" w:rsidR="00436D47" w:rsidRDefault="00436D47" w:rsidP="00436D47">
      <w:pPr>
        <w:pStyle w:val="Brdtext"/>
        <w:rPr>
          <w:rFonts w:ascii="Trebuchet MS" w:hAnsi="Trebuchet MS"/>
          <w:b/>
        </w:rPr>
      </w:pPr>
    </w:p>
    <w:p w14:paraId="6A3E24CF" w14:textId="77777777" w:rsidR="00E96498" w:rsidRDefault="0016435B" w:rsidP="009F74D0">
      <w:pPr>
        <w:pStyle w:val="hjalptext"/>
      </w:pPr>
      <w:r>
        <w:br/>
      </w:r>
    </w:p>
    <w:p w14:paraId="6D16FFB3" w14:textId="77777777" w:rsidR="00E96498" w:rsidRDefault="00E96498" w:rsidP="00E96498">
      <w:pPr>
        <w:pStyle w:val="Brdtext"/>
      </w:pPr>
    </w:p>
    <w:p w14:paraId="265C6273" w14:textId="77777777" w:rsidR="009F74D0" w:rsidRPr="00E96498" w:rsidRDefault="009F74D0" w:rsidP="00E96498">
      <w:pPr>
        <w:pStyle w:val="Brdtext"/>
      </w:pPr>
    </w:p>
    <w:p w14:paraId="4139A953" w14:textId="77777777" w:rsidR="00B01978" w:rsidRDefault="00B01978" w:rsidP="00B01978">
      <w:pPr>
        <w:pStyle w:val="Brdtext"/>
      </w:pPr>
    </w:p>
    <w:p w14:paraId="5C219CEF" w14:textId="77777777" w:rsidR="00377538" w:rsidRPr="00C57D1A" w:rsidRDefault="00377538" w:rsidP="00562E23">
      <w:pPr>
        <w:pStyle w:val="hjalptext"/>
        <w:rPr>
          <w:sz w:val="30"/>
          <w:szCs w:val="30"/>
        </w:rPr>
      </w:pPr>
      <w:r w:rsidRPr="00C57D1A">
        <w:rPr>
          <w:rFonts w:ascii="Trebuchet MS" w:hAnsi="Trebuchet MS"/>
          <w:b/>
          <w:color w:val="auto"/>
          <w:sz w:val="30"/>
          <w:szCs w:val="30"/>
        </w:rPr>
        <w:t>Innehåll</w:t>
      </w:r>
    </w:p>
    <w:p w14:paraId="2CC8A6BF" w14:textId="77777777" w:rsidR="00DE5EE7" w:rsidRDefault="00273E6F">
      <w:pPr>
        <w:pStyle w:val="Innehll1"/>
        <w:tabs>
          <w:tab w:val="left" w:pos="440"/>
          <w:tab w:val="right" w:leader="dot" w:pos="7519"/>
        </w:tabs>
        <w:rPr>
          <w:rFonts w:asciiTheme="minorHAnsi" w:eastAsiaTheme="minorEastAsia" w:hAnsiTheme="minorHAnsi" w:cstheme="minorBidi"/>
          <w:b w:val="0"/>
          <w:noProof/>
          <w:sz w:val="22"/>
          <w:szCs w:val="22"/>
        </w:rPr>
      </w:pPr>
      <w:r>
        <w:fldChar w:fldCharType="begin"/>
      </w:r>
      <w:r w:rsidR="00562E23">
        <w:instrText xml:space="preserve"> TOC \o "1-2" \h \z \u </w:instrText>
      </w:r>
      <w:r>
        <w:fldChar w:fldCharType="separate"/>
      </w:r>
      <w:hyperlink w:anchor="_Toc468719917" w:history="1">
        <w:r w:rsidR="00DE5EE7" w:rsidRPr="00DB314E">
          <w:rPr>
            <w:rStyle w:val="Hyperlnk"/>
            <w:noProof/>
          </w:rPr>
          <w:t>1</w:t>
        </w:r>
        <w:r w:rsidR="00DE5EE7">
          <w:rPr>
            <w:rFonts w:asciiTheme="minorHAnsi" w:eastAsiaTheme="minorEastAsia" w:hAnsiTheme="minorHAnsi" w:cstheme="minorBidi"/>
            <w:b w:val="0"/>
            <w:noProof/>
            <w:sz w:val="22"/>
            <w:szCs w:val="22"/>
          </w:rPr>
          <w:tab/>
        </w:r>
        <w:r w:rsidR="00DE5EE7" w:rsidRPr="00DB314E">
          <w:rPr>
            <w:rStyle w:val="Hyperlnk"/>
            <w:noProof/>
          </w:rPr>
          <w:t>Redaktör - Kom igång</w:t>
        </w:r>
        <w:r w:rsidR="00DE5EE7">
          <w:rPr>
            <w:noProof/>
            <w:webHidden/>
          </w:rPr>
          <w:tab/>
        </w:r>
        <w:r w:rsidR="00DE5EE7">
          <w:rPr>
            <w:noProof/>
            <w:webHidden/>
          </w:rPr>
          <w:fldChar w:fldCharType="begin"/>
        </w:r>
        <w:r w:rsidR="00DE5EE7">
          <w:rPr>
            <w:noProof/>
            <w:webHidden/>
          </w:rPr>
          <w:instrText xml:space="preserve"> PAGEREF _Toc468719917 \h </w:instrText>
        </w:r>
        <w:r w:rsidR="00DE5EE7">
          <w:rPr>
            <w:noProof/>
            <w:webHidden/>
          </w:rPr>
        </w:r>
        <w:r w:rsidR="00DE5EE7">
          <w:rPr>
            <w:noProof/>
            <w:webHidden/>
          </w:rPr>
          <w:fldChar w:fldCharType="separate"/>
        </w:r>
        <w:r w:rsidR="00E77917">
          <w:rPr>
            <w:noProof/>
            <w:webHidden/>
          </w:rPr>
          <w:t>3</w:t>
        </w:r>
        <w:r w:rsidR="00DE5EE7">
          <w:rPr>
            <w:noProof/>
            <w:webHidden/>
          </w:rPr>
          <w:fldChar w:fldCharType="end"/>
        </w:r>
      </w:hyperlink>
    </w:p>
    <w:p w14:paraId="28B1A9A1" w14:textId="77777777" w:rsidR="00DE5EE7" w:rsidRDefault="00DE5EE7">
      <w:pPr>
        <w:pStyle w:val="Innehll1"/>
        <w:tabs>
          <w:tab w:val="left" w:pos="440"/>
          <w:tab w:val="right" w:leader="dot" w:pos="7519"/>
        </w:tabs>
        <w:rPr>
          <w:rFonts w:asciiTheme="minorHAnsi" w:eastAsiaTheme="minorEastAsia" w:hAnsiTheme="minorHAnsi" w:cstheme="minorBidi"/>
          <w:b w:val="0"/>
          <w:noProof/>
          <w:sz w:val="22"/>
          <w:szCs w:val="22"/>
        </w:rPr>
      </w:pPr>
      <w:hyperlink w:anchor="_Toc468719918" w:history="1">
        <w:r w:rsidRPr="00DB314E">
          <w:rPr>
            <w:rStyle w:val="Hyperlnk"/>
            <w:noProof/>
          </w:rPr>
          <w:t>2</w:t>
        </w:r>
        <w:r>
          <w:rPr>
            <w:rFonts w:asciiTheme="minorHAnsi" w:eastAsiaTheme="minorEastAsia" w:hAnsiTheme="minorHAnsi" w:cstheme="minorBidi"/>
            <w:b w:val="0"/>
            <w:noProof/>
            <w:sz w:val="22"/>
            <w:szCs w:val="22"/>
          </w:rPr>
          <w:tab/>
        </w:r>
        <w:r w:rsidRPr="00DB314E">
          <w:rPr>
            <w:rStyle w:val="Hyperlnk"/>
            <w:noProof/>
          </w:rPr>
          <w:t>Redaktör – Mata in föreskrifter och allmänna råd</w:t>
        </w:r>
        <w:r>
          <w:rPr>
            <w:noProof/>
            <w:webHidden/>
          </w:rPr>
          <w:tab/>
        </w:r>
        <w:r>
          <w:rPr>
            <w:noProof/>
            <w:webHidden/>
          </w:rPr>
          <w:fldChar w:fldCharType="begin"/>
        </w:r>
        <w:r>
          <w:rPr>
            <w:noProof/>
            <w:webHidden/>
          </w:rPr>
          <w:instrText xml:space="preserve"> PAGEREF _Toc468719918 \h </w:instrText>
        </w:r>
        <w:r>
          <w:rPr>
            <w:noProof/>
            <w:webHidden/>
          </w:rPr>
        </w:r>
        <w:r>
          <w:rPr>
            <w:noProof/>
            <w:webHidden/>
          </w:rPr>
          <w:fldChar w:fldCharType="separate"/>
        </w:r>
        <w:r w:rsidR="00E77917">
          <w:rPr>
            <w:noProof/>
            <w:webHidden/>
          </w:rPr>
          <w:t>5</w:t>
        </w:r>
        <w:r>
          <w:rPr>
            <w:noProof/>
            <w:webHidden/>
          </w:rPr>
          <w:fldChar w:fldCharType="end"/>
        </w:r>
      </w:hyperlink>
    </w:p>
    <w:p w14:paraId="42C560D3" w14:textId="77777777" w:rsidR="00DE5EE7" w:rsidRDefault="00DE5EE7">
      <w:pPr>
        <w:pStyle w:val="Innehll2"/>
        <w:tabs>
          <w:tab w:val="left" w:pos="880"/>
          <w:tab w:val="right" w:leader="dot" w:pos="7519"/>
        </w:tabs>
        <w:rPr>
          <w:rFonts w:asciiTheme="minorHAnsi" w:eastAsiaTheme="minorEastAsia" w:hAnsiTheme="minorHAnsi" w:cstheme="minorBidi"/>
          <w:noProof/>
          <w:sz w:val="22"/>
          <w:szCs w:val="22"/>
        </w:rPr>
      </w:pPr>
      <w:hyperlink w:anchor="_Toc468719919" w:history="1">
        <w:r w:rsidRPr="00DB314E">
          <w:rPr>
            <w:rStyle w:val="Hyperlnk"/>
            <w:noProof/>
          </w:rPr>
          <w:t>2.1</w:t>
        </w:r>
        <w:r>
          <w:rPr>
            <w:rFonts w:asciiTheme="minorHAnsi" w:eastAsiaTheme="minorEastAsia" w:hAnsiTheme="minorHAnsi" w:cstheme="minorBidi"/>
            <w:noProof/>
            <w:sz w:val="22"/>
            <w:szCs w:val="22"/>
          </w:rPr>
          <w:tab/>
        </w:r>
        <w:r w:rsidRPr="00DB314E">
          <w:rPr>
            <w:rStyle w:val="Hyperlnk"/>
            <w:noProof/>
          </w:rPr>
          <w:t>Lägga till föreskrifter</w:t>
        </w:r>
        <w:r>
          <w:rPr>
            <w:noProof/>
            <w:webHidden/>
          </w:rPr>
          <w:tab/>
        </w:r>
        <w:r>
          <w:rPr>
            <w:noProof/>
            <w:webHidden/>
          </w:rPr>
          <w:fldChar w:fldCharType="begin"/>
        </w:r>
        <w:r>
          <w:rPr>
            <w:noProof/>
            <w:webHidden/>
          </w:rPr>
          <w:instrText xml:space="preserve"> PAGEREF _Toc468719919 \h </w:instrText>
        </w:r>
        <w:r>
          <w:rPr>
            <w:noProof/>
            <w:webHidden/>
          </w:rPr>
        </w:r>
        <w:r>
          <w:rPr>
            <w:noProof/>
            <w:webHidden/>
          </w:rPr>
          <w:fldChar w:fldCharType="separate"/>
        </w:r>
        <w:r w:rsidR="00E77917">
          <w:rPr>
            <w:noProof/>
            <w:webHidden/>
          </w:rPr>
          <w:t>5</w:t>
        </w:r>
        <w:r>
          <w:rPr>
            <w:noProof/>
            <w:webHidden/>
          </w:rPr>
          <w:fldChar w:fldCharType="end"/>
        </w:r>
      </w:hyperlink>
    </w:p>
    <w:p w14:paraId="2920689A" w14:textId="77777777" w:rsidR="00DE5EE7" w:rsidRDefault="00DE5EE7">
      <w:pPr>
        <w:pStyle w:val="Innehll2"/>
        <w:tabs>
          <w:tab w:val="left" w:pos="880"/>
          <w:tab w:val="right" w:leader="dot" w:pos="7519"/>
        </w:tabs>
        <w:rPr>
          <w:rFonts w:asciiTheme="minorHAnsi" w:eastAsiaTheme="minorEastAsia" w:hAnsiTheme="minorHAnsi" w:cstheme="minorBidi"/>
          <w:noProof/>
          <w:sz w:val="22"/>
          <w:szCs w:val="22"/>
        </w:rPr>
      </w:pPr>
      <w:hyperlink w:anchor="_Toc468719920" w:history="1">
        <w:r w:rsidRPr="00DB314E">
          <w:rPr>
            <w:rStyle w:val="Hyperlnk"/>
            <w:noProof/>
          </w:rPr>
          <w:t>2.2</w:t>
        </w:r>
        <w:r>
          <w:rPr>
            <w:rFonts w:asciiTheme="minorHAnsi" w:eastAsiaTheme="minorEastAsia" w:hAnsiTheme="minorHAnsi" w:cstheme="minorBidi"/>
            <w:noProof/>
            <w:sz w:val="22"/>
            <w:szCs w:val="22"/>
          </w:rPr>
          <w:tab/>
        </w:r>
        <w:r w:rsidRPr="00DB314E">
          <w:rPr>
            <w:rStyle w:val="Hyperlnk"/>
            <w:noProof/>
          </w:rPr>
          <w:t>Spara och kontrollera dokumentet</w:t>
        </w:r>
        <w:r>
          <w:rPr>
            <w:noProof/>
            <w:webHidden/>
          </w:rPr>
          <w:tab/>
        </w:r>
        <w:r>
          <w:rPr>
            <w:noProof/>
            <w:webHidden/>
          </w:rPr>
          <w:fldChar w:fldCharType="begin"/>
        </w:r>
        <w:r>
          <w:rPr>
            <w:noProof/>
            <w:webHidden/>
          </w:rPr>
          <w:instrText xml:space="preserve"> PAGEREF _Toc468719920 \h </w:instrText>
        </w:r>
        <w:r>
          <w:rPr>
            <w:noProof/>
            <w:webHidden/>
          </w:rPr>
        </w:r>
        <w:r>
          <w:rPr>
            <w:noProof/>
            <w:webHidden/>
          </w:rPr>
          <w:fldChar w:fldCharType="separate"/>
        </w:r>
        <w:r w:rsidR="00E77917">
          <w:rPr>
            <w:noProof/>
            <w:webHidden/>
          </w:rPr>
          <w:t>9</w:t>
        </w:r>
        <w:r>
          <w:rPr>
            <w:noProof/>
            <w:webHidden/>
          </w:rPr>
          <w:fldChar w:fldCharType="end"/>
        </w:r>
      </w:hyperlink>
    </w:p>
    <w:p w14:paraId="5B59AFA4" w14:textId="77777777" w:rsidR="00DE5EE7" w:rsidRDefault="00DE5EE7">
      <w:pPr>
        <w:pStyle w:val="Innehll2"/>
        <w:tabs>
          <w:tab w:val="left" w:pos="880"/>
          <w:tab w:val="right" w:leader="dot" w:pos="7519"/>
        </w:tabs>
        <w:rPr>
          <w:rFonts w:asciiTheme="minorHAnsi" w:eastAsiaTheme="minorEastAsia" w:hAnsiTheme="minorHAnsi" w:cstheme="minorBidi"/>
          <w:noProof/>
          <w:sz w:val="22"/>
          <w:szCs w:val="22"/>
        </w:rPr>
      </w:pPr>
      <w:hyperlink w:anchor="_Toc468719921" w:history="1">
        <w:r w:rsidRPr="00DB314E">
          <w:rPr>
            <w:rStyle w:val="Hyperlnk"/>
            <w:noProof/>
          </w:rPr>
          <w:t>2.3</w:t>
        </w:r>
        <w:r>
          <w:rPr>
            <w:rFonts w:asciiTheme="minorHAnsi" w:eastAsiaTheme="minorEastAsia" w:hAnsiTheme="minorHAnsi" w:cstheme="minorBidi"/>
            <w:noProof/>
            <w:sz w:val="22"/>
            <w:szCs w:val="22"/>
          </w:rPr>
          <w:tab/>
        </w:r>
        <w:r w:rsidRPr="00DB314E">
          <w:rPr>
            <w:rStyle w:val="Hyperlnk"/>
            <w:noProof/>
          </w:rPr>
          <w:t>Redigera dokument</w:t>
        </w:r>
        <w:r>
          <w:rPr>
            <w:noProof/>
            <w:webHidden/>
          </w:rPr>
          <w:tab/>
        </w:r>
        <w:r>
          <w:rPr>
            <w:noProof/>
            <w:webHidden/>
          </w:rPr>
          <w:fldChar w:fldCharType="begin"/>
        </w:r>
        <w:r>
          <w:rPr>
            <w:noProof/>
            <w:webHidden/>
          </w:rPr>
          <w:instrText xml:space="preserve"> PAGEREF _Toc468719921 \h </w:instrText>
        </w:r>
        <w:r>
          <w:rPr>
            <w:noProof/>
            <w:webHidden/>
          </w:rPr>
        </w:r>
        <w:r>
          <w:rPr>
            <w:noProof/>
            <w:webHidden/>
          </w:rPr>
          <w:fldChar w:fldCharType="separate"/>
        </w:r>
        <w:r w:rsidR="00E77917">
          <w:rPr>
            <w:noProof/>
            <w:webHidden/>
          </w:rPr>
          <w:t>9</w:t>
        </w:r>
        <w:r>
          <w:rPr>
            <w:noProof/>
            <w:webHidden/>
          </w:rPr>
          <w:fldChar w:fldCharType="end"/>
        </w:r>
      </w:hyperlink>
    </w:p>
    <w:p w14:paraId="1AB3FC4C" w14:textId="77777777" w:rsidR="00DE5EE7" w:rsidRDefault="00DE5EE7">
      <w:pPr>
        <w:pStyle w:val="Innehll2"/>
        <w:tabs>
          <w:tab w:val="left" w:pos="880"/>
          <w:tab w:val="right" w:leader="dot" w:pos="7519"/>
        </w:tabs>
        <w:rPr>
          <w:rFonts w:asciiTheme="minorHAnsi" w:eastAsiaTheme="minorEastAsia" w:hAnsiTheme="minorHAnsi" w:cstheme="minorBidi"/>
          <w:noProof/>
          <w:sz w:val="22"/>
          <w:szCs w:val="22"/>
        </w:rPr>
      </w:pPr>
      <w:hyperlink w:anchor="_Toc468719922" w:history="1">
        <w:r w:rsidRPr="00DB314E">
          <w:rPr>
            <w:rStyle w:val="Hyperlnk"/>
            <w:noProof/>
          </w:rPr>
          <w:t>2.4</w:t>
        </w:r>
        <w:r>
          <w:rPr>
            <w:rFonts w:asciiTheme="minorHAnsi" w:eastAsiaTheme="minorEastAsia" w:hAnsiTheme="minorHAnsi" w:cstheme="minorBidi"/>
            <w:noProof/>
            <w:sz w:val="22"/>
            <w:szCs w:val="22"/>
          </w:rPr>
          <w:tab/>
        </w:r>
        <w:r w:rsidRPr="00DB314E">
          <w:rPr>
            <w:rStyle w:val="Hyperlnk"/>
            <w:noProof/>
          </w:rPr>
          <w:t>Radera dokument</w:t>
        </w:r>
        <w:r>
          <w:rPr>
            <w:noProof/>
            <w:webHidden/>
          </w:rPr>
          <w:tab/>
        </w:r>
        <w:r>
          <w:rPr>
            <w:noProof/>
            <w:webHidden/>
          </w:rPr>
          <w:fldChar w:fldCharType="begin"/>
        </w:r>
        <w:r>
          <w:rPr>
            <w:noProof/>
            <w:webHidden/>
          </w:rPr>
          <w:instrText xml:space="preserve"> PAGEREF _Toc468719922 \h </w:instrText>
        </w:r>
        <w:r>
          <w:rPr>
            <w:noProof/>
            <w:webHidden/>
          </w:rPr>
        </w:r>
        <w:r>
          <w:rPr>
            <w:noProof/>
            <w:webHidden/>
          </w:rPr>
          <w:fldChar w:fldCharType="separate"/>
        </w:r>
        <w:r w:rsidR="00E77917">
          <w:rPr>
            <w:noProof/>
            <w:webHidden/>
          </w:rPr>
          <w:t>10</w:t>
        </w:r>
        <w:r>
          <w:rPr>
            <w:noProof/>
            <w:webHidden/>
          </w:rPr>
          <w:fldChar w:fldCharType="end"/>
        </w:r>
      </w:hyperlink>
    </w:p>
    <w:p w14:paraId="05E2C1A9" w14:textId="77777777" w:rsidR="00DE5EE7" w:rsidRDefault="00DE5EE7">
      <w:pPr>
        <w:pStyle w:val="Innehll2"/>
        <w:tabs>
          <w:tab w:val="left" w:pos="880"/>
          <w:tab w:val="right" w:leader="dot" w:pos="7519"/>
        </w:tabs>
        <w:rPr>
          <w:rFonts w:asciiTheme="minorHAnsi" w:eastAsiaTheme="minorEastAsia" w:hAnsiTheme="minorHAnsi" w:cstheme="minorBidi"/>
          <w:noProof/>
          <w:sz w:val="22"/>
          <w:szCs w:val="22"/>
        </w:rPr>
      </w:pPr>
      <w:hyperlink w:anchor="_Toc468719923" w:history="1">
        <w:r w:rsidRPr="00DB314E">
          <w:rPr>
            <w:rStyle w:val="Hyperlnk"/>
            <w:noProof/>
          </w:rPr>
          <w:t>2.5</w:t>
        </w:r>
        <w:r>
          <w:rPr>
            <w:rFonts w:asciiTheme="minorHAnsi" w:eastAsiaTheme="minorEastAsia" w:hAnsiTheme="minorHAnsi" w:cstheme="minorBidi"/>
            <w:noProof/>
            <w:sz w:val="22"/>
            <w:szCs w:val="22"/>
          </w:rPr>
          <w:tab/>
        </w:r>
        <w:r w:rsidRPr="00DB314E">
          <w:rPr>
            <w:rStyle w:val="Hyperlnk"/>
            <w:noProof/>
          </w:rPr>
          <w:t>Lägga till allmänna råd</w:t>
        </w:r>
        <w:r>
          <w:rPr>
            <w:noProof/>
            <w:webHidden/>
          </w:rPr>
          <w:tab/>
        </w:r>
        <w:r>
          <w:rPr>
            <w:noProof/>
            <w:webHidden/>
          </w:rPr>
          <w:fldChar w:fldCharType="begin"/>
        </w:r>
        <w:r>
          <w:rPr>
            <w:noProof/>
            <w:webHidden/>
          </w:rPr>
          <w:instrText xml:space="preserve"> PAGEREF _Toc468719923 \h </w:instrText>
        </w:r>
        <w:r>
          <w:rPr>
            <w:noProof/>
            <w:webHidden/>
          </w:rPr>
        </w:r>
        <w:r>
          <w:rPr>
            <w:noProof/>
            <w:webHidden/>
          </w:rPr>
          <w:fldChar w:fldCharType="separate"/>
        </w:r>
        <w:r w:rsidR="00E77917">
          <w:rPr>
            <w:noProof/>
            <w:webHidden/>
          </w:rPr>
          <w:t>10</w:t>
        </w:r>
        <w:r>
          <w:rPr>
            <w:noProof/>
            <w:webHidden/>
          </w:rPr>
          <w:fldChar w:fldCharType="end"/>
        </w:r>
      </w:hyperlink>
    </w:p>
    <w:p w14:paraId="672C1FE6" w14:textId="77777777" w:rsidR="00DE5EE7" w:rsidRDefault="00DE5EE7">
      <w:pPr>
        <w:pStyle w:val="Innehll1"/>
        <w:tabs>
          <w:tab w:val="left" w:pos="440"/>
          <w:tab w:val="right" w:leader="dot" w:pos="7519"/>
        </w:tabs>
        <w:rPr>
          <w:rFonts w:asciiTheme="minorHAnsi" w:eastAsiaTheme="minorEastAsia" w:hAnsiTheme="minorHAnsi" w:cstheme="minorBidi"/>
          <w:b w:val="0"/>
          <w:noProof/>
          <w:sz w:val="22"/>
          <w:szCs w:val="22"/>
        </w:rPr>
      </w:pPr>
      <w:hyperlink w:anchor="_Toc468719924" w:history="1">
        <w:r w:rsidRPr="00DB314E">
          <w:rPr>
            <w:rStyle w:val="Hyperlnk"/>
            <w:noProof/>
          </w:rPr>
          <w:t>3</w:t>
        </w:r>
        <w:r>
          <w:rPr>
            <w:rFonts w:asciiTheme="minorHAnsi" w:eastAsiaTheme="minorEastAsia" w:hAnsiTheme="minorHAnsi" w:cstheme="minorBidi"/>
            <w:b w:val="0"/>
            <w:noProof/>
            <w:sz w:val="22"/>
            <w:szCs w:val="22"/>
          </w:rPr>
          <w:tab/>
        </w:r>
        <w:r w:rsidRPr="00DB314E">
          <w:rPr>
            <w:rStyle w:val="Hyperlnk"/>
            <w:noProof/>
          </w:rPr>
          <w:t>Redaktör – Publicera föreskrifter och allmänna råd</w:t>
        </w:r>
        <w:r>
          <w:rPr>
            <w:noProof/>
            <w:webHidden/>
          </w:rPr>
          <w:tab/>
        </w:r>
        <w:r>
          <w:rPr>
            <w:noProof/>
            <w:webHidden/>
          </w:rPr>
          <w:fldChar w:fldCharType="begin"/>
        </w:r>
        <w:r>
          <w:rPr>
            <w:noProof/>
            <w:webHidden/>
          </w:rPr>
          <w:instrText xml:space="preserve"> PAGEREF _Toc468719924 \h </w:instrText>
        </w:r>
        <w:r>
          <w:rPr>
            <w:noProof/>
            <w:webHidden/>
          </w:rPr>
        </w:r>
        <w:r>
          <w:rPr>
            <w:noProof/>
            <w:webHidden/>
          </w:rPr>
          <w:fldChar w:fldCharType="separate"/>
        </w:r>
        <w:r w:rsidR="00E77917">
          <w:rPr>
            <w:noProof/>
            <w:webHidden/>
          </w:rPr>
          <w:t>11</w:t>
        </w:r>
        <w:r>
          <w:rPr>
            <w:noProof/>
            <w:webHidden/>
          </w:rPr>
          <w:fldChar w:fldCharType="end"/>
        </w:r>
      </w:hyperlink>
    </w:p>
    <w:p w14:paraId="22D09A8A" w14:textId="77777777" w:rsidR="00DE5EE7" w:rsidRDefault="00DE5EE7">
      <w:pPr>
        <w:pStyle w:val="Innehll2"/>
        <w:tabs>
          <w:tab w:val="left" w:pos="880"/>
          <w:tab w:val="right" w:leader="dot" w:pos="7519"/>
        </w:tabs>
        <w:rPr>
          <w:rFonts w:asciiTheme="minorHAnsi" w:eastAsiaTheme="minorEastAsia" w:hAnsiTheme="minorHAnsi" w:cstheme="minorBidi"/>
          <w:noProof/>
          <w:sz w:val="22"/>
          <w:szCs w:val="22"/>
        </w:rPr>
      </w:pPr>
      <w:hyperlink w:anchor="_Toc468719925" w:history="1">
        <w:r w:rsidRPr="00DB314E">
          <w:rPr>
            <w:rStyle w:val="Hyperlnk"/>
            <w:noProof/>
          </w:rPr>
          <w:t>3.1</w:t>
        </w:r>
        <w:r>
          <w:rPr>
            <w:rFonts w:asciiTheme="minorHAnsi" w:eastAsiaTheme="minorEastAsia" w:hAnsiTheme="minorHAnsi" w:cstheme="minorBidi"/>
            <w:noProof/>
            <w:sz w:val="22"/>
            <w:szCs w:val="22"/>
          </w:rPr>
          <w:tab/>
        </w:r>
        <w:r w:rsidRPr="00DB314E">
          <w:rPr>
            <w:rStyle w:val="Hyperlnk"/>
            <w:noProof/>
          </w:rPr>
          <w:t>Se det publicerade dokumentet i ATOM-flödet</w:t>
        </w:r>
        <w:r>
          <w:rPr>
            <w:noProof/>
            <w:webHidden/>
          </w:rPr>
          <w:tab/>
        </w:r>
        <w:r>
          <w:rPr>
            <w:noProof/>
            <w:webHidden/>
          </w:rPr>
          <w:fldChar w:fldCharType="begin"/>
        </w:r>
        <w:r>
          <w:rPr>
            <w:noProof/>
            <w:webHidden/>
          </w:rPr>
          <w:instrText xml:space="preserve"> PAGEREF _Toc468719925 \h </w:instrText>
        </w:r>
        <w:r>
          <w:rPr>
            <w:noProof/>
            <w:webHidden/>
          </w:rPr>
        </w:r>
        <w:r>
          <w:rPr>
            <w:noProof/>
            <w:webHidden/>
          </w:rPr>
          <w:fldChar w:fldCharType="separate"/>
        </w:r>
        <w:r w:rsidR="00E77917">
          <w:rPr>
            <w:noProof/>
            <w:webHidden/>
          </w:rPr>
          <w:t>11</w:t>
        </w:r>
        <w:r>
          <w:rPr>
            <w:noProof/>
            <w:webHidden/>
          </w:rPr>
          <w:fldChar w:fldCharType="end"/>
        </w:r>
      </w:hyperlink>
    </w:p>
    <w:p w14:paraId="37C56DC2" w14:textId="77777777" w:rsidR="00DE5EE7" w:rsidRDefault="00DE5EE7">
      <w:pPr>
        <w:pStyle w:val="Innehll2"/>
        <w:tabs>
          <w:tab w:val="left" w:pos="880"/>
          <w:tab w:val="right" w:leader="dot" w:pos="7519"/>
        </w:tabs>
        <w:rPr>
          <w:rFonts w:asciiTheme="minorHAnsi" w:eastAsiaTheme="minorEastAsia" w:hAnsiTheme="minorHAnsi" w:cstheme="minorBidi"/>
          <w:noProof/>
          <w:sz w:val="22"/>
          <w:szCs w:val="22"/>
        </w:rPr>
      </w:pPr>
      <w:hyperlink w:anchor="_Toc468719926" w:history="1">
        <w:r w:rsidRPr="00DB314E">
          <w:rPr>
            <w:rStyle w:val="Hyperlnk"/>
            <w:noProof/>
          </w:rPr>
          <w:t>3.2</w:t>
        </w:r>
        <w:r>
          <w:rPr>
            <w:rFonts w:asciiTheme="minorHAnsi" w:eastAsiaTheme="minorEastAsia" w:hAnsiTheme="minorHAnsi" w:cstheme="minorBidi"/>
            <w:noProof/>
            <w:sz w:val="22"/>
            <w:szCs w:val="22"/>
          </w:rPr>
          <w:tab/>
        </w:r>
        <w:r w:rsidRPr="00DB314E">
          <w:rPr>
            <w:rStyle w:val="Hyperlnk"/>
            <w:noProof/>
          </w:rPr>
          <w:t>Om du redigerar i ett publicerat dokument…</w:t>
        </w:r>
        <w:r>
          <w:rPr>
            <w:noProof/>
            <w:webHidden/>
          </w:rPr>
          <w:tab/>
        </w:r>
        <w:r>
          <w:rPr>
            <w:noProof/>
            <w:webHidden/>
          </w:rPr>
          <w:fldChar w:fldCharType="begin"/>
        </w:r>
        <w:r>
          <w:rPr>
            <w:noProof/>
            <w:webHidden/>
          </w:rPr>
          <w:instrText xml:space="preserve"> PAGEREF _Toc468719926 \h </w:instrText>
        </w:r>
        <w:r>
          <w:rPr>
            <w:noProof/>
            <w:webHidden/>
          </w:rPr>
        </w:r>
        <w:r>
          <w:rPr>
            <w:noProof/>
            <w:webHidden/>
          </w:rPr>
          <w:fldChar w:fldCharType="separate"/>
        </w:r>
        <w:r w:rsidR="00E77917">
          <w:rPr>
            <w:noProof/>
            <w:webHidden/>
          </w:rPr>
          <w:t>12</w:t>
        </w:r>
        <w:r>
          <w:rPr>
            <w:noProof/>
            <w:webHidden/>
          </w:rPr>
          <w:fldChar w:fldCharType="end"/>
        </w:r>
      </w:hyperlink>
    </w:p>
    <w:p w14:paraId="2C108C36" w14:textId="77777777" w:rsidR="00DE5EE7" w:rsidRDefault="00DE5EE7">
      <w:pPr>
        <w:pStyle w:val="Innehll2"/>
        <w:tabs>
          <w:tab w:val="left" w:pos="880"/>
          <w:tab w:val="right" w:leader="dot" w:pos="7519"/>
        </w:tabs>
        <w:rPr>
          <w:rFonts w:asciiTheme="minorHAnsi" w:eastAsiaTheme="minorEastAsia" w:hAnsiTheme="minorHAnsi" w:cstheme="minorBidi"/>
          <w:noProof/>
          <w:sz w:val="22"/>
          <w:szCs w:val="22"/>
        </w:rPr>
      </w:pPr>
      <w:hyperlink w:anchor="_Toc468719927" w:history="1">
        <w:r w:rsidRPr="00DB314E">
          <w:rPr>
            <w:rStyle w:val="Hyperlnk"/>
            <w:noProof/>
          </w:rPr>
          <w:t>3.3</w:t>
        </w:r>
        <w:r>
          <w:rPr>
            <w:rFonts w:asciiTheme="minorHAnsi" w:eastAsiaTheme="minorEastAsia" w:hAnsiTheme="minorHAnsi" w:cstheme="minorBidi"/>
            <w:noProof/>
            <w:sz w:val="22"/>
            <w:szCs w:val="22"/>
          </w:rPr>
          <w:tab/>
        </w:r>
        <w:r w:rsidRPr="00DB314E">
          <w:rPr>
            <w:rStyle w:val="Hyperlnk"/>
            <w:noProof/>
          </w:rPr>
          <w:t>Radera inte publicerade dokument</w:t>
        </w:r>
        <w:r>
          <w:rPr>
            <w:noProof/>
            <w:webHidden/>
          </w:rPr>
          <w:tab/>
        </w:r>
        <w:r>
          <w:rPr>
            <w:noProof/>
            <w:webHidden/>
          </w:rPr>
          <w:fldChar w:fldCharType="begin"/>
        </w:r>
        <w:r>
          <w:rPr>
            <w:noProof/>
            <w:webHidden/>
          </w:rPr>
          <w:instrText xml:space="preserve"> PAGEREF _Toc468719927 \h </w:instrText>
        </w:r>
        <w:r>
          <w:rPr>
            <w:noProof/>
            <w:webHidden/>
          </w:rPr>
        </w:r>
        <w:r>
          <w:rPr>
            <w:noProof/>
            <w:webHidden/>
          </w:rPr>
          <w:fldChar w:fldCharType="separate"/>
        </w:r>
        <w:r w:rsidR="00E77917">
          <w:rPr>
            <w:noProof/>
            <w:webHidden/>
          </w:rPr>
          <w:t>12</w:t>
        </w:r>
        <w:r>
          <w:rPr>
            <w:noProof/>
            <w:webHidden/>
          </w:rPr>
          <w:fldChar w:fldCharType="end"/>
        </w:r>
      </w:hyperlink>
    </w:p>
    <w:p w14:paraId="11DFBA34" w14:textId="77777777" w:rsidR="00DE5EE7" w:rsidRDefault="00DE5EE7">
      <w:pPr>
        <w:pStyle w:val="Innehll1"/>
        <w:tabs>
          <w:tab w:val="left" w:pos="440"/>
          <w:tab w:val="right" w:leader="dot" w:pos="7519"/>
        </w:tabs>
        <w:rPr>
          <w:rFonts w:asciiTheme="minorHAnsi" w:eastAsiaTheme="minorEastAsia" w:hAnsiTheme="minorHAnsi" w:cstheme="minorBidi"/>
          <w:b w:val="0"/>
          <w:noProof/>
          <w:sz w:val="22"/>
          <w:szCs w:val="22"/>
        </w:rPr>
      </w:pPr>
      <w:hyperlink w:anchor="_Toc468719928" w:history="1">
        <w:r w:rsidRPr="00DB314E">
          <w:rPr>
            <w:rStyle w:val="Hyperlnk"/>
            <w:noProof/>
          </w:rPr>
          <w:t>4</w:t>
        </w:r>
        <w:r>
          <w:rPr>
            <w:rFonts w:asciiTheme="minorHAnsi" w:eastAsiaTheme="minorEastAsia" w:hAnsiTheme="minorHAnsi" w:cstheme="minorBidi"/>
            <w:b w:val="0"/>
            <w:noProof/>
            <w:sz w:val="22"/>
            <w:szCs w:val="22"/>
          </w:rPr>
          <w:tab/>
        </w:r>
        <w:r w:rsidRPr="00DB314E">
          <w:rPr>
            <w:rStyle w:val="Hyperlnk"/>
            <w:noProof/>
          </w:rPr>
          <w:t>Administratör – Kom igång</w:t>
        </w:r>
        <w:r>
          <w:rPr>
            <w:noProof/>
            <w:webHidden/>
          </w:rPr>
          <w:tab/>
        </w:r>
        <w:r>
          <w:rPr>
            <w:noProof/>
            <w:webHidden/>
          </w:rPr>
          <w:fldChar w:fldCharType="begin"/>
        </w:r>
        <w:r>
          <w:rPr>
            <w:noProof/>
            <w:webHidden/>
          </w:rPr>
          <w:instrText xml:space="preserve"> PAGEREF _Toc468719928 \h </w:instrText>
        </w:r>
        <w:r>
          <w:rPr>
            <w:noProof/>
            <w:webHidden/>
          </w:rPr>
        </w:r>
        <w:r>
          <w:rPr>
            <w:noProof/>
            <w:webHidden/>
          </w:rPr>
          <w:fldChar w:fldCharType="separate"/>
        </w:r>
        <w:r w:rsidR="00E77917">
          <w:rPr>
            <w:noProof/>
            <w:webHidden/>
          </w:rPr>
          <w:t>13</w:t>
        </w:r>
        <w:r>
          <w:rPr>
            <w:noProof/>
            <w:webHidden/>
          </w:rPr>
          <w:fldChar w:fldCharType="end"/>
        </w:r>
      </w:hyperlink>
    </w:p>
    <w:p w14:paraId="4EF71469" w14:textId="77777777" w:rsidR="00DE5EE7" w:rsidRDefault="00DE5EE7">
      <w:pPr>
        <w:pStyle w:val="Innehll1"/>
        <w:tabs>
          <w:tab w:val="left" w:pos="440"/>
          <w:tab w:val="right" w:leader="dot" w:pos="7519"/>
        </w:tabs>
        <w:rPr>
          <w:rFonts w:asciiTheme="minorHAnsi" w:eastAsiaTheme="minorEastAsia" w:hAnsiTheme="minorHAnsi" w:cstheme="minorBidi"/>
          <w:b w:val="0"/>
          <w:noProof/>
          <w:sz w:val="22"/>
          <w:szCs w:val="22"/>
        </w:rPr>
      </w:pPr>
      <w:hyperlink w:anchor="_Toc468719929" w:history="1">
        <w:r w:rsidRPr="00DB314E">
          <w:rPr>
            <w:rStyle w:val="Hyperlnk"/>
            <w:noProof/>
          </w:rPr>
          <w:t>5</w:t>
        </w:r>
        <w:r>
          <w:rPr>
            <w:rFonts w:asciiTheme="minorHAnsi" w:eastAsiaTheme="minorEastAsia" w:hAnsiTheme="minorHAnsi" w:cstheme="minorBidi"/>
            <w:b w:val="0"/>
            <w:noProof/>
            <w:sz w:val="22"/>
            <w:szCs w:val="22"/>
          </w:rPr>
          <w:tab/>
        </w:r>
        <w:r w:rsidRPr="00DB314E">
          <w:rPr>
            <w:rStyle w:val="Hyperlnk"/>
            <w:noProof/>
          </w:rPr>
          <w:t>Administratör - Hantera användare och grupper</w:t>
        </w:r>
        <w:r>
          <w:rPr>
            <w:noProof/>
            <w:webHidden/>
          </w:rPr>
          <w:tab/>
        </w:r>
        <w:r>
          <w:rPr>
            <w:noProof/>
            <w:webHidden/>
          </w:rPr>
          <w:fldChar w:fldCharType="begin"/>
        </w:r>
        <w:r>
          <w:rPr>
            <w:noProof/>
            <w:webHidden/>
          </w:rPr>
          <w:instrText xml:space="preserve"> PAGEREF _Toc468719929 \h </w:instrText>
        </w:r>
        <w:r>
          <w:rPr>
            <w:noProof/>
            <w:webHidden/>
          </w:rPr>
        </w:r>
        <w:r>
          <w:rPr>
            <w:noProof/>
            <w:webHidden/>
          </w:rPr>
          <w:fldChar w:fldCharType="separate"/>
        </w:r>
        <w:r w:rsidR="00E77917">
          <w:rPr>
            <w:noProof/>
            <w:webHidden/>
          </w:rPr>
          <w:t>16</w:t>
        </w:r>
        <w:r>
          <w:rPr>
            <w:noProof/>
            <w:webHidden/>
          </w:rPr>
          <w:fldChar w:fldCharType="end"/>
        </w:r>
      </w:hyperlink>
    </w:p>
    <w:p w14:paraId="77D6F0D5" w14:textId="77777777" w:rsidR="00DE5EE7" w:rsidRDefault="00DE5EE7">
      <w:pPr>
        <w:pStyle w:val="Innehll2"/>
        <w:tabs>
          <w:tab w:val="left" w:pos="880"/>
          <w:tab w:val="right" w:leader="dot" w:pos="7519"/>
        </w:tabs>
        <w:rPr>
          <w:rFonts w:asciiTheme="minorHAnsi" w:eastAsiaTheme="minorEastAsia" w:hAnsiTheme="minorHAnsi" w:cstheme="minorBidi"/>
          <w:noProof/>
          <w:sz w:val="22"/>
          <w:szCs w:val="22"/>
        </w:rPr>
      </w:pPr>
      <w:hyperlink w:anchor="_Toc468719930" w:history="1">
        <w:r w:rsidRPr="00DB314E">
          <w:rPr>
            <w:rStyle w:val="Hyperlnk"/>
            <w:noProof/>
          </w:rPr>
          <w:t>5.1</w:t>
        </w:r>
        <w:r>
          <w:rPr>
            <w:rFonts w:asciiTheme="minorHAnsi" w:eastAsiaTheme="minorEastAsia" w:hAnsiTheme="minorHAnsi" w:cstheme="minorBidi"/>
            <w:noProof/>
            <w:sz w:val="22"/>
            <w:szCs w:val="22"/>
          </w:rPr>
          <w:tab/>
        </w:r>
        <w:r w:rsidRPr="00DB314E">
          <w:rPr>
            <w:rStyle w:val="Hyperlnk"/>
            <w:noProof/>
          </w:rPr>
          <w:t>Lägga upp och redigera användare</w:t>
        </w:r>
        <w:r>
          <w:rPr>
            <w:noProof/>
            <w:webHidden/>
          </w:rPr>
          <w:tab/>
        </w:r>
        <w:r>
          <w:rPr>
            <w:noProof/>
            <w:webHidden/>
          </w:rPr>
          <w:fldChar w:fldCharType="begin"/>
        </w:r>
        <w:r>
          <w:rPr>
            <w:noProof/>
            <w:webHidden/>
          </w:rPr>
          <w:instrText xml:space="preserve"> PAGEREF _Toc468719930 \h </w:instrText>
        </w:r>
        <w:r>
          <w:rPr>
            <w:noProof/>
            <w:webHidden/>
          </w:rPr>
        </w:r>
        <w:r>
          <w:rPr>
            <w:noProof/>
            <w:webHidden/>
          </w:rPr>
          <w:fldChar w:fldCharType="separate"/>
        </w:r>
        <w:r w:rsidR="00E77917">
          <w:rPr>
            <w:noProof/>
            <w:webHidden/>
          </w:rPr>
          <w:t>16</w:t>
        </w:r>
        <w:r>
          <w:rPr>
            <w:noProof/>
            <w:webHidden/>
          </w:rPr>
          <w:fldChar w:fldCharType="end"/>
        </w:r>
      </w:hyperlink>
    </w:p>
    <w:p w14:paraId="0BE222C7" w14:textId="77777777" w:rsidR="00DE5EE7" w:rsidRDefault="00DE5EE7">
      <w:pPr>
        <w:pStyle w:val="Innehll2"/>
        <w:tabs>
          <w:tab w:val="left" w:pos="880"/>
          <w:tab w:val="right" w:leader="dot" w:pos="7519"/>
        </w:tabs>
        <w:rPr>
          <w:rFonts w:asciiTheme="minorHAnsi" w:eastAsiaTheme="minorEastAsia" w:hAnsiTheme="minorHAnsi" w:cstheme="minorBidi"/>
          <w:noProof/>
          <w:sz w:val="22"/>
          <w:szCs w:val="22"/>
        </w:rPr>
      </w:pPr>
      <w:hyperlink w:anchor="_Toc468719931" w:history="1">
        <w:r w:rsidRPr="00DB314E">
          <w:rPr>
            <w:rStyle w:val="Hyperlnk"/>
            <w:noProof/>
          </w:rPr>
          <w:t>5.2</w:t>
        </w:r>
        <w:r>
          <w:rPr>
            <w:rFonts w:asciiTheme="minorHAnsi" w:eastAsiaTheme="minorEastAsia" w:hAnsiTheme="minorHAnsi" w:cstheme="minorBidi"/>
            <w:noProof/>
            <w:sz w:val="22"/>
            <w:szCs w:val="22"/>
          </w:rPr>
          <w:tab/>
        </w:r>
        <w:r w:rsidRPr="00DB314E">
          <w:rPr>
            <w:rStyle w:val="Hyperlnk"/>
            <w:noProof/>
          </w:rPr>
          <w:t>Radera inte användare!</w:t>
        </w:r>
        <w:r>
          <w:rPr>
            <w:noProof/>
            <w:webHidden/>
          </w:rPr>
          <w:tab/>
        </w:r>
        <w:r>
          <w:rPr>
            <w:noProof/>
            <w:webHidden/>
          </w:rPr>
          <w:fldChar w:fldCharType="begin"/>
        </w:r>
        <w:r>
          <w:rPr>
            <w:noProof/>
            <w:webHidden/>
          </w:rPr>
          <w:instrText xml:space="preserve"> PAGEREF _Toc468719931 \h </w:instrText>
        </w:r>
        <w:r>
          <w:rPr>
            <w:noProof/>
            <w:webHidden/>
          </w:rPr>
        </w:r>
        <w:r>
          <w:rPr>
            <w:noProof/>
            <w:webHidden/>
          </w:rPr>
          <w:fldChar w:fldCharType="separate"/>
        </w:r>
        <w:r w:rsidR="00E77917">
          <w:rPr>
            <w:noProof/>
            <w:webHidden/>
          </w:rPr>
          <w:t>19</w:t>
        </w:r>
        <w:r>
          <w:rPr>
            <w:noProof/>
            <w:webHidden/>
          </w:rPr>
          <w:fldChar w:fldCharType="end"/>
        </w:r>
      </w:hyperlink>
    </w:p>
    <w:p w14:paraId="7D5CE875" w14:textId="77777777" w:rsidR="00DE5EE7" w:rsidRDefault="00DE5EE7">
      <w:pPr>
        <w:pStyle w:val="Innehll2"/>
        <w:tabs>
          <w:tab w:val="left" w:pos="880"/>
          <w:tab w:val="right" w:leader="dot" w:pos="7519"/>
        </w:tabs>
        <w:rPr>
          <w:rFonts w:asciiTheme="minorHAnsi" w:eastAsiaTheme="minorEastAsia" w:hAnsiTheme="minorHAnsi" w:cstheme="minorBidi"/>
          <w:noProof/>
          <w:sz w:val="22"/>
          <w:szCs w:val="22"/>
        </w:rPr>
      </w:pPr>
      <w:hyperlink w:anchor="_Toc468719932" w:history="1">
        <w:r w:rsidRPr="00DB314E">
          <w:rPr>
            <w:rStyle w:val="Hyperlnk"/>
            <w:noProof/>
          </w:rPr>
          <w:t>5.3</w:t>
        </w:r>
        <w:r>
          <w:rPr>
            <w:rFonts w:asciiTheme="minorHAnsi" w:eastAsiaTheme="minorEastAsia" w:hAnsiTheme="minorHAnsi" w:cstheme="minorBidi"/>
            <w:noProof/>
            <w:sz w:val="22"/>
            <w:szCs w:val="22"/>
          </w:rPr>
          <w:tab/>
        </w:r>
        <w:r w:rsidRPr="00DB314E">
          <w:rPr>
            <w:rStyle w:val="Hyperlnk"/>
            <w:noProof/>
          </w:rPr>
          <w:t>Lägga upp grupper (roller)</w:t>
        </w:r>
        <w:r>
          <w:rPr>
            <w:noProof/>
            <w:webHidden/>
          </w:rPr>
          <w:tab/>
        </w:r>
        <w:r>
          <w:rPr>
            <w:noProof/>
            <w:webHidden/>
          </w:rPr>
          <w:fldChar w:fldCharType="begin"/>
        </w:r>
        <w:r>
          <w:rPr>
            <w:noProof/>
            <w:webHidden/>
          </w:rPr>
          <w:instrText xml:space="preserve"> PAGEREF _Toc468719932 \h </w:instrText>
        </w:r>
        <w:r>
          <w:rPr>
            <w:noProof/>
            <w:webHidden/>
          </w:rPr>
        </w:r>
        <w:r>
          <w:rPr>
            <w:noProof/>
            <w:webHidden/>
          </w:rPr>
          <w:fldChar w:fldCharType="separate"/>
        </w:r>
        <w:r w:rsidR="00E77917">
          <w:rPr>
            <w:noProof/>
            <w:webHidden/>
          </w:rPr>
          <w:t>19</w:t>
        </w:r>
        <w:r>
          <w:rPr>
            <w:noProof/>
            <w:webHidden/>
          </w:rPr>
          <w:fldChar w:fldCharType="end"/>
        </w:r>
      </w:hyperlink>
    </w:p>
    <w:p w14:paraId="704ECB3C" w14:textId="77777777" w:rsidR="00DE5EE7" w:rsidRDefault="00DE5EE7">
      <w:pPr>
        <w:pStyle w:val="Innehll2"/>
        <w:tabs>
          <w:tab w:val="left" w:pos="880"/>
          <w:tab w:val="right" w:leader="dot" w:pos="7519"/>
        </w:tabs>
        <w:rPr>
          <w:rFonts w:asciiTheme="minorHAnsi" w:eastAsiaTheme="minorEastAsia" w:hAnsiTheme="minorHAnsi" w:cstheme="minorBidi"/>
          <w:noProof/>
          <w:sz w:val="22"/>
          <w:szCs w:val="22"/>
        </w:rPr>
      </w:pPr>
      <w:hyperlink w:anchor="_Toc468719933" w:history="1">
        <w:r w:rsidRPr="00DB314E">
          <w:rPr>
            <w:rStyle w:val="Hyperlnk"/>
            <w:noProof/>
          </w:rPr>
          <w:t>5.4</w:t>
        </w:r>
        <w:r>
          <w:rPr>
            <w:rFonts w:asciiTheme="minorHAnsi" w:eastAsiaTheme="minorEastAsia" w:hAnsiTheme="minorHAnsi" w:cstheme="minorBidi"/>
            <w:noProof/>
            <w:sz w:val="22"/>
            <w:szCs w:val="22"/>
          </w:rPr>
          <w:tab/>
        </w:r>
        <w:r w:rsidRPr="00DB314E">
          <w:rPr>
            <w:rStyle w:val="Hyperlnk"/>
            <w:noProof/>
          </w:rPr>
          <w:t>Redigera grupper</w:t>
        </w:r>
        <w:r>
          <w:rPr>
            <w:noProof/>
            <w:webHidden/>
          </w:rPr>
          <w:tab/>
        </w:r>
        <w:r>
          <w:rPr>
            <w:noProof/>
            <w:webHidden/>
          </w:rPr>
          <w:fldChar w:fldCharType="begin"/>
        </w:r>
        <w:r>
          <w:rPr>
            <w:noProof/>
            <w:webHidden/>
          </w:rPr>
          <w:instrText xml:space="preserve"> PAGEREF _Toc468719933 \h </w:instrText>
        </w:r>
        <w:r>
          <w:rPr>
            <w:noProof/>
            <w:webHidden/>
          </w:rPr>
        </w:r>
        <w:r>
          <w:rPr>
            <w:noProof/>
            <w:webHidden/>
          </w:rPr>
          <w:fldChar w:fldCharType="separate"/>
        </w:r>
        <w:r w:rsidR="00E77917">
          <w:rPr>
            <w:noProof/>
            <w:webHidden/>
          </w:rPr>
          <w:t>20</w:t>
        </w:r>
        <w:r>
          <w:rPr>
            <w:noProof/>
            <w:webHidden/>
          </w:rPr>
          <w:fldChar w:fldCharType="end"/>
        </w:r>
      </w:hyperlink>
    </w:p>
    <w:p w14:paraId="19D7AB05" w14:textId="77777777" w:rsidR="00DE5EE7" w:rsidRDefault="00DE5EE7">
      <w:pPr>
        <w:pStyle w:val="Innehll1"/>
        <w:tabs>
          <w:tab w:val="left" w:pos="440"/>
          <w:tab w:val="right" w:leader="dot" w:pos="7519"/>
        </w:tabs>
        <w:rPr>
          <w:rFonts w:asciiTheme="minorHAnsi" w:eastAsiaTheme="minorEastAsia" w:hAnsiTheme="minorHAnsi" w:cstheme="minorBidi"/>
          <w:b w:val="0"/>
          <w:noProof/>
          <w:sz w:val="22"/>
          <w:szCs w:val="22"/>
        </w:rPr>
      </w:pPr>
      <w:hyperlink w:anchor="_Toc468719934" w:history="1">
        <w:r w:rsidRPr="00DB314E">
          <w:rPr>
            <w:rStyle w:val="Hyperlnk"/>
            <w:noProof/>
          </w:rPr>
          <w:t>6</w:t>
        </w:r>
        <w:r>
          <w:rPr>
            <w:rFonts w:asciiTheme="minorHAnsi" w:eastAsiaTheme="minorEastAsia" w:hAnsiTheme="minorHAnsi" w:cstheme="minorBidi"/>
            <w:b w:val="0"/>
            <w:noProof/>
            <w:sz w:val="22"/>
            <w:szCs w:val="22"/>
          </w:rPr>
          <w:tab/>
        </w:r>
        <w:r w:rsidRPr="00DB314E">
          <w:rPr>
            <w:rStyle w:val="Hyperlnk"/>
            <w:noProof/>
          </w:rPr>
          <w:t>Administratör – Förbered för inmatning av dokument</w:t>
        </w:r>
        <w:r>
          <w:rPr>
            <w:noProof/>
            <w:webHidden/>
          </w:rPr>
          <w:tab/>
        </w:r>
        <w:r>
          <w:rPr>
            <w:noProof/>
            <w:webHidden/>
          </w:rPr>
          <w:fldChar w:fldCharType="begin"/>
        </w:r>
        <w:r>
          <w:rPr>
            <w:noProof/>
            <w:webHidden/>
          </w:rPr>
          <w:instrText xml:space="preserve"> PAGEREF _Toc468719934 \h </w:instrText>
        </w:r>
        <w:r>
          <w:rPr>
            <w:noProof/>
            <w:webHidden/>
          </w:rPr>
        </w:r>
        <w:r>
          <w:rPr>
            <w:noProof/>
            <w:webHidden/>
          </w:rPr>
          <w:fldChar w:fldCharType="separate"/>
        </w:r>
        <w:r w:rsidR="00E77917">
          <w:rPr>
            <w:noProof/>
            <w:webHidden/>
          </w:rPr>
          <w:t>21</w:t>
        </w:r>
        <w:r>
          <w:rPr>
            <w:noProof/>
            <w:webHidden/>
          </w:rPr>
          <w:fldChar w:fldCharType="end"/>
        </w:r>
      </w:hyperlink>
    </w:p>
    <w:p w14:paraId="01C899CA" w14:textId="77777777" w:rsidR="00DE5EE7" w:rsidRDefault="00DE5EE7">
      <w:pPr>
        <w:pStyle w:val="Innehll2"/>
        <w:tabs>
          <w:tab w:val="left" w:pos="880"/>
          <w:tab w:val="right" w:leader="dot" w:pos="7519"/>
        </w:tabs>
        <w:rPr>
          <w:rFonts w:asciiTheme="minorHAnsi" w:eastAsiaTheme="minorEastAsia" w:hAnsiTheme="minorHAnsi" w:cstheme="minorBidi"/>
          <w:noProof/>
          <w:sz w:val="22"/>
          <w:szCs w:val="22"/>
        </w:rPr>
      </w:pPr>
      <w:hyperlink w:anchor="_Toc468719935" w:history="1">
        <w:r w:rsidRPr="00DB314E">
          <w:rPr>
            <w:rStyle w:val="Hyperlnk"/>
            <w:noProof/>
          </w:rPr>
          <w:t>6.1</w:t>
        </w:r>
        <w:r>
          <w:rPr>
            <w:rFonts w:asciiTheme="minorHAnsi" w:eastAsiaTheme="minorEastAsia" w:hAnsiTheme="minorHAnsi" w:cstheme="minorBidi"/>
            <w:noProof/>
            <w:sz w:val="22"/>
            <w:szCs w:val="22"/>
          </w:rPr>
          <w:tab/>
        </w:r>
        <w:r w:rsidRPr="00DB314E">
          <w:rPr>
            <w:rStyle w:val="Hyperlnk"/>
            <w:noProof/>
          </w:rPr>
          <w:t>Lägga till en myndighet</w:t>
        </w:r>
        <w:r>
          <w:rPr>
            <w:noProof/>
            <w:webHidden/>
          </w:rPr>
          <w:tab/>
        </w:r>
        <w:r>
          <w:rPr>
            <w:noProof/>
            <w:webHidden/>
          </w:rPr>
          <w:fldChar w:fldCharType="begin"/>
        </w:r>
        <w:r>
          <w:rPr>
            <w:noProof/>
            <w:webHidden/>
          </w:rPr>
          <w:instrText xml:space="preserve"> PAGEREF _Toc468719935 \h </w:instrText>
        </w:r>
        <w:r>
          <w:rPr>
            <w:noProof/>
            <w:webHidden/>
          </w:rPr>
        </w:r>
        <w:r>
          <w:rPr>
            <w:noProof/>
            <w:webHidden/>
          </w:rPr>
          <w:fldChar w:fldCharType="separate"/>
        </w:r>
        <w:r w:rsidR="00E77917">
          <w:rPr>
            <w:noProof/>
            <w:webHidden/>
          </w:rPr>
          <w:t>21</w:t>
        </w:r>
        <w:r>
          <w:rPr>
            <w:noProof/>
            <w:webHidden/>
          </w:rPr>
          <w:fldChar w:fldCharType="end"/>
        </w:r>
      </w:hyperlink>
    </w:p>
    <w:p w14:paraId="07C08BFD" w14:textId="77777777" w:rsidR="00DE5EE7" w:rsidRDefault="00DE5EE7">
      <w:pPr>
        <w:pStyle w:val="Innehll2"/>
        <w:tabs>
          <w:tab w:val="left" w:pos="880"/>
          <w:tab w:val="right" w:leader="dot" w:pos="7519"/>
        </w:tabs>
        <w:rPr>
          <w:rFonts w:asciiTheme="minorHAnsi" w:eastAsiaTheme="minorEastAsia" w:hAnsiTheme="minorHAnsi" w:cstheme="minorBidi"/>
          <w:noProof/>
          <w:sz w:val="22"/>
          <w:szCs w:val="22"/>
        </w:rPr>
      </w:pPr>
      <w:hyperlink w:anchor="_Toc468719936" w:history="1">
        <w:r w:rsidRPr="00DB314E">
          <w:rPr>
            <w:rStyle w:val="Hyperlnk"/>
            <w:noProof/>
          </w:rPr>
          <w:t>6.2</w:t>
        </w:r>
        <w:r>
          <w:rPr>
            <w:rFonts w:asciiTheme="minorHAnsi" w:eastAsiaTheme="minorEastAsia" w:hAnsiTheme="minorHAnsi" w:cstheme="minorBidi"/>
            <w:noProof/>
            <w:sz w:val="22"/>
            <w:szCs w:val="22"/>
          </w:rPr>
          <w:tab/>
        </w:r>
        <w:r w:rsidRPr="00DB314E">
          <w:rPr>
            <w:rStyle w:val="Hyperlnk"/>
            <w:noProof/>
          </w:rPr>
          <w:t>Lägga till en eller flera författningssamlingar</w:t>
        </w:r>
        <w:r>
          <w:rPr>
            <w:noProof/>
            <w:webHidden/>
          </w:rPr>
          <w:tab/>
        </w:r>
        <w:r>
          <w:rPr>
            <w:noProof/>
            <w:webHidden/>
          </w:rPr>
          <w:fldChar w:fldCharType="begin"/>
        </w:r>
        <w:r>
          <w:rPr>
            <w:noProof/>
            <w:webHidden/>
          </w:rPr>
          <w:instrText xml:space="preserve"> PAGEREF _Toc468719936 \h </w:instrText>
        </w:r>
        <w:r>
          <w:rPr>
            <w:noProof/>
            <w:webHidden/>
          </w:rPr>
        </w:r>
        <w:r>
          <w:rPr>
            <w:noProof/>
            <w:webHidden/>
          </w:rPr>
          <w:fldChar w:fldCharType="separate"/>
        </w:r>
        <w:r w:rsidR="00E77917">
          <w:rPr>
            <w:noProof/>
            <w:webHidden/>
          </w:rPr>
          <w:t>22</w:t>
        </w:r>
        <w:r>
          <w:rPr>
            <w:noProof/>
            <w:webHidden/>
          </w:rPr>
          <w:fldChar w:fldCharType="end"/>
        </w:r>
      </w:hyperlink>
    </w:p>
    <w:p w14:paraId="00C725D5" w14:textId="77777777" w:rsidR="00DE5EE7" w:rsidRDefault="00DE5EE7">
      <w:pPr>
        <w:pStyle w:val="Innehll2"/>
        <w:tabs>
          <w:tab w:val="left" w:pos="880"/>
          <w:tab w:val="right" w:leader="dot" w:pos="7519"/>
        </w:tabs>
        <w:rPr>
          <w:rFonts w:asciiTheme="minorHAnsi" w:eastAsiaTheme="minorEastAsia" w:hAnsiTheme="minorHAnsi" w:cstheme="minorBidi"/>
          <w:noProof/>
          <w:sz w:val="22"/>
          <w:szCs w:val="22"/>
        </w:rPr>
      </w:pPr>
      <w:hyperlink w:anchor="_Toc468719937" w:history="1">
        <w:r w:rsidRPr="00DB314E">
          <w:rPr>
            <w:rStyle w:val="Hyperlnk"/>
            <w:noProof/>
          </w:rPr>
          <w:t>6.3</w:t>
        </w:r>
        <w:r>
          <w:rPr>
            <w:rFonts w:asciiTheme="minorHAnsi" w:eastAsiaTheme="minorEastAsia" w:hAnsiTheme="minorHAnsi" w:cstheme="minorBidi"/>
            <w:noProof/>
            <w:sz w:val="22"/>
            <w:szCs w:val="22"/>
          </w:rPr>
          <w:tab/>
        </w:r>
        <w:r w:rsidRPr="00DB314E">
          <w:rPr>
            <w:rStyle w:val="Hyperlnk"/>
            <w:noProof/>
          </w:rPr>
          <w:t>Lägga in referenser till bemyndiganden</w:t>
        </w:r>
        <w:r>
          <w:rPr>
            <w:noProof/>
            <w:webHidden/>
          </w:rPr>
          <w:tab/>
        </w:r>
        <w:r>
          <w:rPr>
            <w:noProof/>
            <w:webHidden/>
          </w:rPr>
          <w:fldChar w:fldCharType="begin"/>
        </w:r>
        <w:r>
          <w:rPr>
            <w:noProof/>
            <w:webHidden/>
          </w:rPr>
          <w:instrText xml:space="preserve"> PAGEREF _Toc468719937 \h </w:instrText>
        </w:r>
        <w:r>
          <w:rPr>
            <w:noProof/>
            <w:webHidden/>
          </w:rPr>
        </w:r>
        <w:r>
          <w:rPr>
            <w:noProof/>
            <w:webHidden/>
          </w:rPr>
          <w:fldChar w:fldCharType="separate"/>
        </w:r>
        <w:r w:rsidR="00E77917">
          <w:rPr>
            <w:noProof/>
            <w:webHidden/>
          </w:rPr>
          <w:t>23</w:t>
        </w:r>
        <w:r>
          <w:rPr>
            <w:noProof/>
            <w:webHidden/>
          </w:rPr>
          <w:fldChar w:fldCharType="end"/>
        </w:r>
      </w:hyperlink>
    </w:p>
    <w:p w14:paraId="73031A55" w14:textId="77777777" w:rsidR="00DE5EE7" w:rsidRDefault="00DE5EE7">
      <w:pPr>
        <w:pStyle w:val="Innehll2"/>
        <w:tabs>
          <w:tab w:val="left" w:pos="880"/>
          <w:tab w:val="right" w:leader="dot" w:pos="7519"/>
        </w:tabs>
        <w:rPr>
          <w:rFonts w:asciiTheme="minorHAnsi" w:eastAsiaTheme="minorEastAsia" w:hAnsiTheme="minorHAnsi" w:cstheme="minorBidi"/>
          <w:noProof/>
          <w:sz w:val="22"/>
          <w:szCs w:val="22"/>
        </w:rPr>
      </w:pPr>
      <w:hyperlink w:anchor="_Toc468719938" w:history="1">
        <w:r w:rsidRPr="00DB314E">
          <w:rPr>
            <w:rStyle w:val="Hyperlnk"/>
            <w:noProof/>
          </w:rPr>
          <w:t>6.4</w:t>
        </w:r>
        <w:r>
          <w:rPr>
            <w:rFonts w:asciiTheme="minorHAnsi" w:eastAsiaTheme="minorEastAsia" w:hAnsiTheme="minorHAnsi" w:cstheme="minorBidi"/>
            <w:noProof/>
            <w:sz w:val="22"/>
            <w:szCs w:val="22"/>
          </w:rPr>
          <w:tab/>
        </w:r>
        <w:r w:rsidRPr="00DB314E">
          <w:rPr>
            <w:rStyle w:val="Hyperlnk"/>
            <w:noProof/>
          </w:rPr>
          <w:t>Lägga in referenser till EU-rätt</w:t>
        </w:r>
        <w:r>
          <w:rPr>
            <w:noProof/>
            <w:webHidden/>
          </w:rPr>
          <w:tab/>
        </w:r>
        <w:r>
          <w:rPr>
            <w:noProof/>
            <w:webHidden/>
          </w:rPr>
          <w:fldChar w:fldCharType="begin"/>
        </w:r>
        <w:r>
          <w:rPr>
            <w:noProof/>
            <w:webHidden/>
          </w:rPr>
          <w:instrText xml:space="preserve"> PAGEREF _Toc468719938 \h </w:instrText>
        </w:r>
        <w:r>
          <w:rPr>
            <w:noProof/>
            <w:webHidden/>
          </w:rPr>
        </w:r>
        <w:r>
          <w:rPr>
            <w:noProof/>
            <w:webHidden/>
          </w:rPr>
          <w:fldChar w:fldCharType="separate"/>
        </w:r>
        <w:r w:rsidR="00E77917">
          <w:rPr>
            <w:noProof/>
            <w:webHidden/>
          </w:rPr>
          <w:t>23</w:t>
        </w:r>
        <w:r>
          <w:rPr>
            <w:noProof/>
            <w:webHidden/>
          </w:rPr>
          <w:fldChar w:fldCharType="end"/>
        </w:r>
      </w:hyperlink>
    </w:p>
    <w:p w14:paraId="59162824" w14:textId="77777777" w:rsidR="00DE5EE7" w:rsidRDefault="00DE5EE7">
      <w:pPr>
        <w:pStyle w:val="Innehll2"/>
        <w:tabs>
          <w:tab w:val="left" w:pos="880"/>
          <w:tab w:val="right" w:leader="dot" w:pos="7519"/>
        </w:tabs>
        <w:rPr>
          <w:rFonts w:asciiTheme="minorHAnsi" w:eastAsiaTheme="minorEastAsia" w:hAnsiTheme="minorHAnsi" w:cstheme="minorBidi"/>
          <w:noProof/>
          <w:sz w:val="22"/>
          <w:szCs w:val="22"/>
        </w:rPr>
      </w:pPr>
      <w:hyperlink w:anchor="_Toc468719939" w:history="1">
        <w:r w:rsidRPr="00DB314E">
          <w:rPr>
            <w:rStyle w:val="Hyperlnk"/>
            <w:noProof/>
          </w:rPr>
          <w:t>6.5</w:t>
        </w:r>
        <w:r>
          <w:rPr>
            <w:rFonts w:asciiTheme="minorHAnsi" w:eastAsiaTheme="minorEastAsia" w:hAnsiTheme="minorHAnsi" w:cstheme="minorBidi"/>
            <w:noProof/>
            <w:sz w:val="22"/>
            <w:szCs w:val="22"/>
          </w:rPr>
          <w:tab/>
        </w:r>
        <w:r w:rsidRPr="00DB314E">
          <w:rPr>
            <w:rStyle w:val="Hyperlnk"/>
            <w:noProof/>
          </w:rPr>
          <w:t>Lägga till ämnesord</w:t>
        </w:r>
        <w:r>
          <w:rPr>
            <w:noProof/>
            <w:webHidden/>
          </w:rPr>
          <w:tab/>
        </w:r>
        <w:r>
          <w:rPr>
            <w:noProof/>
            <w:webHidden/>
          </w:rPr>
          <w:fldChar w:fldCharType="begin"/>
        </w:r>
        <w:r>
          <w:rPr>
            <w:noProof/>
            <w:webHidden/>
          </w:rPr>
          <w:instrText xml:space="preserve"> PAGEREF _Toc468719939 \h </w:instrText>
        </w:r>
        <w:r>
          <w:rPr>
            <w:noProof/>
            <w:webHidden/>
          </w:rPr>
        </w:r>
        <w:r>
          <w:rPr>
            <w:noProof/>
            <w:webHidden/>
          </w:rPr>
          <w:fldChar w:fldCharType="separate"/>
        </w:r>
        <w:r w:rsidR="00E77917">
          <w:rPr>
            <w:noProof/>
            <w:webHidden/>
          </w:rPr>
          <w:t>24</w:t>
        </w:r>
        <w:r>
          <w:rPr>
            <w:noProof/>
            <w:webHidden/>
          </w:rPr>
          <w:fldChar w:fldCharType="end"/>
        </w:r>
      </w:hyperlink>
    </w:p>
    <w:p w14:paraId="420ED5E7" w14:textId="77777777" w:rsidR="00DE5EE7" w:rsidRDefault="00DE5EE7">
      <w:pPr>
        <w:pStyle w:val="Innehll2"/>
        <w:tabs>
          <w:tab w:val="left" w:pos="880"/>
          <w:tab w:val="right" w:leader="dot" w:pos="7519"/>
        </w:tabs>
        <w:rPr>
          <w:rFonts w:asciiTheme="minorHAnsi" w:eastAsiaTheme="minorEastAsia" w:hAnsiTheme="minorHAnsi" w:cstheme="minorBidi"/>
          <w:noProof/>
          <w:sz w:val="22"/>
          <w:szCs w:val="22"/>
        </w:rPr>
      </w:pPr>
      <w:hyperlink w:anchor="_Toc468719940" w:history="1">
        <w:r w:rsidRPr="00DB314E">
          <w:rPr>
            <w:rStyle w:val="Hyperlnk"/>
            <w:noProof/>
          </w:rPr>
          <w:t>6.6</w:t>
        </w:r>
        <w:r>
          <w:rPr>
            <w:rFonts w:asciiTheme="minorHAnsi" w:eastAsiaTheme="minorEastAsia" w:hAnsiTheme="minorHAnsi" w:cstheme="minorBidi"/>
            <w:noProof/>
            <w:sz w:val="22"/>
            <w:szCs w:val="22"/>
          </w:rPr>
          <w:tab/>
        </w:r>
        <w:r w:rsidRPr="00DB314E">
          <w:rPr>
            <w:rStyle w:val="Hyperlnk"/>
            <w:noProof/>
          </w:rPr>
          <w:t>Konsoliderade föreskrifter</w:t>
        </w:r>
        <w:r>
          <w:rPr>
            <w:noProof/>
            <w:webHidden/>
          </w:rPr>
          <w:tab/>
        </w:r>
        <w:r>
          <w:rPr>
            <w:noProof/>
            <w:webHidden/>
          </w:rPr>
          <w:fldChar w:fldCharType="begin"/>
        </w:r>
        <w:r>
          <w:rPr>
            <w:noProof/>
            <w:webHidden/>
          </w:rPr>
          <w:instrText xml:space="preserve"> PAGEREF _Toc468719940 \h </w:instrText>
        </w:r>
        <w:r>
          <w:rPr>
            <w:noProof/>
            <w:webHidden/>
          </w:rPr>
        </w:r>
        <w:r>
          <w:rPr>
            <w:noProof/>
            <w:webHidden/>
          </w:rPr>
          <w:fldChar w:fldCharType="separate"/>
        </w:r>
        <w:r w:rsidR="00E77917">
          <w:rPr>
            <w:noProof/>
            <w:webHidden/>
          </w:rPr>
          <w:t>25</w:t>
        </w:r>
        <w:r>
          <w:rPr>
            <w:noProof/>
            <w:webHidden/>
          </w:rPr>
          <w:fldChar w:fldCharType="end"/>
        </w:r>
      </w:hyperlink>
    </w:p>
    <w:p w14:paraId="4E30DD2D" w14:textId="77777777" w:rsidR="00DE5EE7" w:rsidRDefault="00DE5EE7">
      <w:pPr>
        <w:pStyle w:val="Innehll1"/>
        <w:tabs>
          <w:tab w:val="left" w:pos="440"/>
          <w:tab w:val="right" w:leader="dot" w:pos="7519"/>
        </w:tabs>
        <w:rPr>
          <w:rFonts w:asciiTheme="minorHAnsi" w:eastAsiaTheme="minorEastAsia" w:hAnsiTheme="minorHAnsi" w:cstheme="minorBidi"/>
          <w:b w:val="0"/>
          <w:noProof/>
          <w:sz w:val="22"/>
          <w:szCs w:val="22"/>
        </w:rPr>
      </w:pPr>
      <w:hyperlink w:anchor="_Toc468719941" w:history="1">
        <w:r w:rsidRPr="00DB314E">
          <w:rPr>
            <w:rStyle w:val="Hyperlnk"/>
            <w:noProof/>
          </w:rPr>
          <w:t>7</w:t>
        </w:r>
        <w:r>
          <w:rPr>
            <w:rFonts w:asciiTheme="minorHAnsi" w:eastAsiaTheme="minorEastAsia" w:hAnsiTheme="minorHAnsi" w:cstheme="minorBidi"/>
            <w:b w:val="0"/>
            <w:noProof/>
            <w:sz w:val="22"/>
            <w:szCs w:val="22"/>
          </w:rPr>
          <w:tab/>
        </w:r>
        <w:r w:rsidRPr="00DB314E">
          <w:rPr>
            <w:rStyle w:val="Hyperlnk"/>
            <w:noProof/>
          </w:rPr>
          <w:t>Tips för redaktörer och administratörer</w:t>
        </w:r>
        <w:r>
          <w:rPr>
            <w:noProof/>
            <w:webHidden/>
          </w:rPr>
          <w:tab/>
        </w:r>
        <w:r>
          <w:rPr>
            <w:noProof/>
            <w:webHidden/>
          </w:rPr>
          <w:fldChar w:fldCharType="begin"/>
        </w:r>
        <w:r>
          <w:rPr>
            <w:noProof/>
            <w:webHidden/>
          </w:rPr>
          <w:instrText xml:space="preserve"> PAGEREF _Toc468719941 \h </w:instrText>
        </w:r>
        <w:r>
          <w:rPr>
            <w:noProof/>
            <w:webHidden/>
          </w:rPr>
        </w:r>
        <w:r>
          <w:rPr>
            <w:noProof/>
            <w:webHidden/>
          </w:rPr>
          <w:fldChar w:fldCharType="separate"/>
        </w:r>
        <w:r w:rsidR="00E77917">
          <w:rPr>
            <w:noProof/>
            <w:webHidden/>
          </w:rPr>
          <w:t>26</w:t>
        </w:r>
        <w:r>
          <w:rPr>
            <w:noProof/>
            <w:webHidden/>
          </w:rPr>
          <w:fldChar w:fldCharType="end"/>
        </w:r>
      </w:hyperlink>
    </w:p>
    <w:p w14:paraId="43A1F485" w14:textId="77777777" w:rsidR="00DE5EE7" w:rsidRDefault="00DE5EE7">
      <w:pPr>
        <w:pStyle w:val="Innehll2"/>
        <w:tabs>
          <w:tab w:val="left" w:pos="880"/>
          <w:tab w:val="right" w:leader="dot" w:pos="7519"/>
        </w:tabs>
        <w:rPr>
          <w:rFonts w:asciiTheme="minorHAnsi" w:eastAsiaTheme="minorEastAsia" w:hAnsiTheme="minorHAnsi" w:cstheme="minorBidi"/>
          <w:noProof/>
          <w:sz w:val="22"/>
          <w:szCs w:val="22"/>
        </w:rPr>
      </w:pPr>
      <w:hyperlink w:anchor="_Toc468719942" w:history="1">
        <w:r w:rsidRPr="00DB314E">
          <w:rPr>
            <w:rStyle w:val="Hyperlnk"/>
            <w:noProof/>
          </w:rPr>
          <w:t>7.1</w:t>
        </w:r>
        <w:r>
          <w:rPr>
            <w:rFonts w:asciiTheme="minorHAnsi" w:eastAsiaTheme="minorEastAsia" w:hAnsiTheme="minorHAnsi" w:cstheme="minorBidi"/>
            <w:noProof/>
            <w:sz w:val="22"/>
            <w:szCs w:val="22"/>
          </w:rPr>
          <w:tab/>
        </w:r>
        <w:r w:rsidRPr="00DB314E">
          <w:rPr>
            <w:rStyle w:val="Hyperlnk"/>
            <w:noProof/>
          </w:rPr>
          <w:t>Alternativ ingång till formulär för att lägga till</w:t>
        </w:r>
        <w:r>
          <w:rPr>
            <w:noProof/>
            <w:webHidden/>
          </w:rPr>
          <w:tab/>
        </w:r>
        <w:r>
          <w:rPr>
            <w:noProof/>
            <w:webHidden/>
          </w:rPr>
          <w:fldChar w:fldCharType="begin"/>
        </w:r>
        <w:r>
          <w:rPr>
            <w:noProof/>
            <w:webHidden/>
          </w:rPr>
          <w:instrText xml:space="preserve"> PAGEREF _Toc468719942 \h </w:instrText>
        </w:r>
        <w:r>
          <w:rPr>
            <w:noProof/>
            <w:webHidden/>
          </w:rPr>
        </w:r>
        <w:r>
          <w:rPr>
            <w:noProof/>
            <w:webHidden/>
          </w:rPr>
          <w:fldChar w:fldCharType="separate"/>
        </w:r>
        <w:r w:rsidR="00E77917">
          <w:rPr>
            <w:noProof/>
            <w:webHidden/>
          </w:rPr>
          <w:t>26</w:t>
        </w:r>
        <w:r>
          <w:rPr>
            <w:noProof/>
            <w:webHidden/>
          </w:rPr>
          <w:fldChar w:fldCharType="end"/>
        </w:r>
      </w:hyperlink>
    </w:p>
    <w:p w14:paraId="372E5EBE" w14:textId="77777777" w:rsidR="00DE5EE7" w:rsidRDefault="00DE5EE7">
      <w:pPr>
        <w:pStyle w:val="Innehll2"/>
        <w:tabs>
          <w:tab w:val="left" w:pos="880"/>
          <w:tab w:val="right" w:leader="dot" w:pos="7519"/>
        </w:tabs>
        <w:rPr>
          <w:rFonts w:asciiTheme="minorHAnsi" w:eastAsiaTheme="minorEastAsia" w:hAnsiTheme="minorHAnsi" w:cstheme="minorBidi"/>
          <w:noProof/>
          <w:sz w:val="22"/>
          <w:szCs w:val="22"/>
        </w:rPr>
      </w:pPr>
      <w:hyperlink w:anchor="_Toc468719943" w:history="1">
        <w:r w:rsidRPr="00DB314E">
          <w:rPr>
            <w:rStyle w:val="Hyperlnk"/>
            <w:noProof/>
          </w:rPr>
          <w:t>7.2</w:t>
        </w:r>
        <w:r>
          <w:rPr>
            <w:rFonts w:asciiTheme="minorHAnsi" w:eastAsiaTheme="minorEastAsia" w:hAnsiTheme="minorHAnsi" w:cstheme="minorBidi"/>
            <w:noProof/>
            <w:sz w:val="22"/>
            <w:szCs w:val="22"/>
          </w:rPr>
          <w:tab/>
        </w:r>
        <w:r w:rsidRPr="00DB314E">
          <w:rPr>
            <w:rStyle w:val="Hyperlnk"/>
            <w:noProof/>
          </w:rPr>
          <w:t>Filtrera på olika sidor</w:t>
        </w:r>
        <w:r>
          <w:rPr>
            <w:noProof/>
            <w:webHidden/>
          </w:rPr>
          <w:tab/>
        </w:r>
        <w:r>
          <w:rPr>
            <w:noProof/>
            <w:webHidden/>
          </w:rPr>
          <w:fldChar w:fldCharType="begin"/>
        </w:r>
        <w:r>
          <w:rPr>
            <w:noProof/>
            <w:webHidden/>
          </w:rPr>
          <w:instrText xml:space="preserve"> PAGEREF _Toc468719943 \h </w:instrText>
        </w:r>
        <w:r>
          <w:rPr>
            <w:noProof/>
            <w:webHidden/>
          </w:rPr>
        </w:r>
        <w:r>
          <w:rPr>
            <w:noProof/>
            <w:webHidden/>
          </w:rPr>
          <w:fldChar w:fldCharType="separate"/>
        </w:r>
        <w:r w:rsidR="00E77917">
          <w:rPr>
            <w:noProof/>
            <w:webHidden/>
          </w:rPr>
          <w:t>26</w:t>
        </w:r>
        <w:r>
          <w:rPr>
            <w:noProof/>
            <w:webHidden/>
          </w:rPr>
          <w:fldChar w:fldCharType="end"/>
        </w:r>
      </w:hyperlink>
    </w:p>
    <w:p w14:paraId="55D3A111" w14:textId="77777777" w:rsidR="00562E23" w:rsidRDefault="00273E6F" w:rsidP="00562E23">
      <w:pPr>
        <w:pStyle w:val="hjalptext"/>
      </w:pPr>
      <w:r>
        <w:fldChar w:fldCharType="end"/>
      </w:r>
    </w:p>
    <w:p w14:paraId="32D6DCCC" w14:textId="77777777" w:rsidR="00562E23" w:rsidRPr="003D1663" w:rsidRDefault="00562E23" w:rsidP="00562E23">
      <w:pPr>
        <w:pStyle w:val="hjalptext"/>
        <w:rPr>
          <w:i/>
          <w:color w:val="auto"/>
        </w:rPr>
      </w:pPr>
      <w:r w:rsidRPr="003D1663">
        <w:rPr>
          <w:i/>
          <w:color w:val="auto"/>
        </w:rPr>
        <w:br w:type="page"/>
      </w:r>
    </w:p>
    <w:p w14:paraId="26092646" w14:textId="2D0EE764" w:rsidR="00B068D9" w:rsidRPr="00B068D9" w:rsidRDefault="00CA2A98" w:rsidP="00B068D9">
      <w:pPr>
        <w:pStyle w:val="Rubrik1"/>
      </w:pPr>
      <w:bookmarkStart w:id="24" w:name="_Toc58999712"/>
      <w:bookmarkStart w:id="25" w:name="_Toc468719917"/>
      <w:r>
        <w:lastRenderedPageBreak/>
        <w:t xml:space="preserve">Redaktör - </w:t>
      </w:r>
      <w:r w:rsidR="00AD3147">
        <w:t>K</w:t>
      </w:r>
      <w:r w:rsidR="00167DF2">
        <w:t>om igång</w:t>
      </w:r>
      <w:bookmarkEnd w:id="25"/>
    </w:p>
    <w:p w14:paraId="480E0AE5" w14:textId="77777777" w:rsidR="00167DF2" w:rsidRDefault="00167DF2" w:rsidP="00F859CF">
      <w:pPr>
        <w:pStyle w:val="Brdtext"/>
      </w:pPr>
      <w:r>
        <w:t xml:space="preserve">Som redaktör har du via </w:t>
      </w:r>
      <w:r w:rsidR="00E64DB7">
        <w:t>ansvarig person</w:t>
      </w:r>
      <w:r>
        <w:t xml:space="preserve"> på din myndighet fått till</w:t>
      </w:r>
      <w:r w:rsidR="00353719">
        <w:softHyphen/>
      </w:r>
      <w:r>
        <w:t xml:space="preserve">gång till </w:t>
      </w:r>
      <w:r w:rsidR="00E64DB7">
        <w:t>denna tjänst</w:t>
      </w:r>
      <w:r>
        <w:t xml:space="preserve"> och fått ett redaktörskonto upplagt. </w:t>
      </w:r>
    </w:p>
    <w:p w14:paraId="5DC4C742" w14:textId="77777777" w:rsidR="00A10736" w:rsidRPr="0020265E" w:rsidRDefault="00A10736" w:rsidP="00F859CF">
      <w:pPr>
        <w:pStyle w:val="Brdtext"/>
        <w:rPr>
          <w:sz w:val="16"/>
        </w:rPr>
      </w:pPr>
    </w:p>
    <w:p w14:paraId="611D2789" w14:textId="092CEF18" w:rsidR="00167DF2" w:rsidRDefault="00167DF2" w:rsidP="00F859CF">
      <w:pPr>
        <w:pStyle w:val="Brdtext"/>
      </w:pPr>
      <w:r>
        <w:t>Logga in med det användarnamn och lösenord du har fått dig tilldelat</w:t>
      </w:r>
      <w:r w:rsidR="005F693B">
        <w:t>:</w:t>
      </w:r>
      <w:r w:rsidR="00E64DB7">
        <w:t xml:space="preserve"> </w:t>
      </w:r>
    </w:p>
    <w:p w14:paraId="36829693" w14:textId="660231FB" w:rsidR="00167DF2" w:rsidRDefault="00167DF2" w:rsidP="00F859CF">
      <w:pPr>
        <w:pStyle w:val="Brdtext"/>
      </w:pPr>
      <w:r>
        <w:rPr>
          <w:noProof/>
        </w:rPr>
        <w:drawing>
          <wp:inline distT="0" distB="0" distL="0" distR="0" wp14:anchorId="7DB95353" wp14:editId="40AA3811">
            <wp:extent cx="2001982" cy="1811896"/>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03597" cy="1813357"/>
                    </a:xfrm>
                    <a:prstGeom prst="rect">
                      <a:avLst/>
                    </a:prstGeom>
                  </pic:spPr>
                </pic:pic>
              </a:graphicData>
            </a:graphic>
          </wp:inline>
        </w:drawing>
      </w:r>
    </w:p>
    <w:p w14:paraId="4AD75D25" w14:textId="77777777" w:rsidR="00A10736" w:rsidRPr="00522932" w:rsidRDefault="00A10736" w:rsidP="00F859CF">
      <w:pPr>
        <w:pStyle w:val="Brdtext"/>
      </w:pPr>
    </w:p>
    <w:p w14:paraId="431D22D1" w14:textId="77777777" w:rsidR="00167DF2" w:rsidRDefault="00353719" w:rsidP="00F859CF">
      <w:pPr>
        <w:pStyle w:val="Brdtext"/>
      </w:pPr>
      <w:r>
        <w:t xml:space="preserve">När du loggat in </w:t>
      </w:r>
      <w:r w:rsidR="00A10736">
        <w:t xml:space="preserve">möts du av tjänstens startsida </w:t>
      </w:r>
      <w:r>
        <w:t>Webbplatsadministration:</w:t>
      </w:r>
    </w:p>
    <w:p w14:paraId="654CD0E4" w14:textId="70ABE5B1" w:rsidR="00556775" w:rsidRDefault="00556775" w:rsidP="00F859CF">
      <w:pPr>
        <w:pStyle w:val="Brdtext"/>
      </w:pPr>
      <w:r>
        <w:rPr>
          <w:noProof/>
        </w:rPr>
        <mc:AlternateContent>
          <mc:Choice Requires="wps">
            <w:drawing>
              <wp:anchor distT="0" distB="0" distL="114300" distR="114300" simplePos="0" relativeHeight="251722752" behindDoc="0" locked="0" layoutInCell="1" allowOverlap="1" wp14:anchorId="4351C0D0" wp14:editId="0D97992A">
                <wp:simplePos x="0" y="0"/>
                <wp:positionH relativeFrom="column">
                  <wp:posOffset>3526790</wp:posOffset>
                </wp:positionH>
                <wp:positionV relativeFrom="paragraph">
                  <wp:posOffset>0</wp:posOffset>
                </wp:positionV>
                <wp:extent cx="297815" cy="179705"/>
                <wp:effectExtent l="0" t="0" r="26035" b="10795"/>
                <wp:wrapNone/>
                <wp:docPr id="54" name="Rektangel 54"/>
                <wp:cNvGraphicFramePr/>
                <a:graphic xmlns:a="http://schemas.openxmlformats.org/drawingml/2006/main">
                  <a:graphicData uri="http://schemas.microsoft.com/office/word/2010/wordprocessingShape">
                    <wps:wsp>
                      <wps:cNvSpPr/>
                      <wps:spPr>
                        <a:xfrm>
                          <a:off x="0" y="0"/>
                          <a:ext cx="297815"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54" o:spid="_x0000_s1026" style="position:absolute;margin-left:277.7pt;margin-top:0;width:23.45pt;height:14.1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" filled="f" strokecolor="#c00000" strokeweight=".25pt"/>
            </w:pict>
          </mc:Fallback>
        </mc:AlternateContent>
      </w:r>
      <w:r>
        <w:rPr>
          <w:noProof/>
        </w:rPr>
        <w:drawing>
          <wp:inline distT="0" distB="0" distL="0" distR="0" wp14:anchorId="17FD902A" wp14:editId="154DB39E">
            <wp:extent cx="4780915" cy="3131535"/>
            <wp:effectExtent l="0" t="0" r="635" b="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80915" cy="3131535"/>
                    </a:xfrm>
                    <a:prstGeom prst="rect">
                      <a:avLst/>
                    </a:prstGeom>
                  </pic:spPr>
                </pic:pic>
              </a:graphicData>
            </a:graphic>
          </wp:inline>
        </w:drawing>
      </w:r>
    </w:p>
    <w:p w14:paraId="1A8BC223" w14:textId="77777777" w:rsidR="00353719" w:rsidRDefault="00A10736" w:rsidP="00F859CF">
      <w:pPr>
        <w:pStyle w:val="Brdtext"/>
      </w:pPr>
      <w:r>
        <w:t xml:space="preserve">Till sidan Webbplatsadministration kan du alltid återvända via </w:t>
      </w:r>
      <w:r w:rsidR="004C3491">
        <w:t xml:space="preserve">länken </w:t>
      </w:r>
      <w:r>
        <w:t xml:space="preserve">Visa sida uppe till höger. </w:t>
      </w:r>
      <w:r w:rsidR="004C3491">
        <w:t xml:space="preserve">Arbetar du längre in i strukturen syns en länkstig uppe till vänster där Hem leder till startsidan. </w:t>
      </w:r>
    </w:p>
    <w:p w14:paraId="7EA373FB" w14:textId="4735EE05" w:rsidR="005F7C71" w:rsidRDefault="005F7C71" w:rsidP="005F7C71">
      <w:pPr>
        <w:pStyle w:val="Brdtext"/>
      </w:pPr>
      <w:r>
        <w:t xml:space="preserve">Under rubriken </w:t>
      </w:r>
      <w:r w:rsidRPr="005F7C71">
        <w:rPr>
          <w:b/>
        </w:rPr>
        <w:t>FST</w:t>
      </w:r>
      <w:r>
        <w:t xml:space="preserve"> hanter</w:t>
      </w:r>
      <w:r w:rsidR="006822DD">
        <w:t>ar du myndighetens föreskrifter och allmänna råd.</w:t>
      </w:r>
      <w:r>
        <w:t xml:space="preserve"> </w:t>
      </w:r>
    </w:p>
    <w:p w14:paraId="5FA55805" w14:textId="6442533F" w:rsidR="004D550B" w:rsidRDefault="004D550B" w:rsidP="005F7C71">
      <w:pPr>
        <w:pStyle w:val="Brdtext"/>
      </w:pPr>
      <w:r>
        <w:t xml:space="preserve">Under </w:t>
      </w:r>
      <w:r w:rsidRPr="004D550B">
        <w:rPr>
          <w:b/>
        </w:rPr>
        <w:t>Publicerat Flöde</w:t>
      </w:r>
      <w:r>
        <w:t xml:space="preserve"> ser du alla föreskrifter som myndigheten har publicerat i det så kallade ATOM-flödet</w:t>
      </w:r>
      <w:r w:rsidR="00DA389D">
        <w:t>.</w:t>
      </w:r>
      <w:r>
        <w:t xml:space="preserve">   </w:t>
      </w:r>
    </w:p>
    <w:p w14:paraId="652EB120" w14:textId="241DBB5A" w:rsidR="005F7C71" w:rsidRDefault="005F7C71" w:rsidP="005F7C71">
      <w:pPr>
        <w:pStyle w:val="Brdtext"/>
      </w:pPr>
      <w:r>
        <w:t xml:space="preserve">Under </w:t>
      </w:r>
      <w:r w:rsidRPr="006E5327">
        <w:rPr>
          <w:b/>
        </w:rPr>
        <w:t>Rapporter</w:t>
      </w:r>
      <w:r>
        <w:t xml:space="preserve"> finns möjlighet att visa </w:t>
      </w:r>
      <w:r w:rsidR="004D550B">
        <w:t xml:space="preserve">filtrerade </w:t>
      </w:r>
      <w:r>
        <w:t>sammanställningar av till exem</w:t>
      </w:r>
      <w:r w:rsidR="004D550B">
        <w:softHyphen/>
      </w:r>
      <w:r>
        <w:t xml:space="preserve">pel </w:t>
      </w:r>
      <w:r w:rsidR="00556775">
        <w:t xml:space="preserve">inmatade men </w:t>
      </w:r>
      <w:proofErr w:type="gramStart"/>
      <w:r w:rsidR="00556775">
        <w:t>ej</w:t>
      </w:r>
      <w:proofErr w:type="gramEnd"/>
      <w:r w:rsidR="00556775">
        <w:t xml:space="preserve"> publicerade dokument eller </w:t>
      </w:r>
      <w:r>
        <w:t xml:space="preserve">senast </w:t>
      </w:r>
      <w:r w:rsidR="00556775">
        <w:t>publicerade doku</w:t>
      </w:r>
      <w:r w:rsidR="008E40E6">
        <w:softHyphen/>
      </w:r>
      <w:r w:rsidR="00556775">
        <w:t>menten</w:t>
      </w:r>
      <w:r>
        <w:t xml:space="preserve"> </w:t>
      </w:r>
      <w:r w:rsidR="00556775">
        <w:t xml:space="preserve">per beslutsdatum. </w:t>
      </w:r>
    </w:p>
    <w:p w14:paraId="4541E2A3" w14:textId="781882F2" w:rsidR="00806EEA" w:rsidRDefault="005F7C71" w:rsidP="00806EEA">
      <w:pPr>
        <w:pStyle w:val="Brdtext"/>
      </w:pPr>
      <w:r>
        <w:lastRenderedPageBreak/>
        <w:t xml:space="preserve">I kolumnen </w:t>
      </w:r>
      <w:r w:rsidRPr="006E5327">
        <w:rPr>
          <w:b/>
        </w:rPr>
        <w:t>Senaste händelserna</w:t>
      </w:r>
      <w:r>
        <w:t xml:space="preserve">/Mina händelser ser du de ändringar du själv gjort i form av till exempel nya registreringar, uppdateringar och publiceringar. </w:t>
      </w:r>
      <w:r w:rsidR="003C6D3B">
        <w:t xml:space="preserve">I en myndighetsanpassad version av FST är det enkelt för en tekniker att ändra vilken sorts händelser som syns i kolumnen. </w:t>
      </w:r>
    </w:p>
    <w:p w14:paraId="08CBABDD" w14:textId="77777777" w:rsidR="00353719" w:rsidRPr="0020265E" w:rsidRDefault="00353719" w:rsidP="00F859CF">
      <w:pPr>
        <w:pStyle w:val="Brdtext"/>
        <w:rPr>
          <w:sz w:val="16"/>
        </w:rPr>
      </w:pPr>
    </w:p>
    <w:p w14:paraId="088CE90C" w14:textId="77777777" w:rsidR="002116C3" w:rsidRDefault="002116C3" w:rsidP="00F859CF">
      <w:pPr>
        <w:pStyle w:val="Brdtext"/>
      </w:pPr>
      <w:r>
        <w:t xml:space="preserve">Ändra till ett eget </w:t>
      </w:r>
      <w:r w:rsidR="0020265E">
        <w:t xml:space="preserve">valt </w:t>
      </w:r>
      <w:r w:rsidR="00A31D08">
        <w:t>lösenord:</w:t>
      </w:r>
    </w:p>
    <w:p w14:paraId="20D527D6" w14:textId="77777777" w:rsidR="002116C3" w:rsidRDefault="007A45D0" w:rsidP="00F859CF">
      <w:pPr>
        <w:pStyle w:val="Brdtext"/>
      </w:pPr>
      <w:r>
        <w:rPr>
          <w:noProof/>
        </w:rPr>
        <mc:AlternateContent>
          <mc:Choice Requires="wps">
            <w:drawing>
              <wp:anchor distT="0" distB="0" distL="114300" distR="114300" simplePos="0" relativeHeight="251669504" behindDoc="0" locked="0" layoutInCell="1" allowOverlap="1" wp14:anchorId="029DEBCD" wp14:editId="7F6BCA92">
                <wp:simplePos x="0" y="0"/>
                <wp:positionH relativeFrom="column">
                  <wp:posOffset>1470602</wp:posOffset>
                </wp:positionH>
                <wp:positionV relativeFrom="paragraph">
                  <wp:posOffset>3406</wp:posOffset>
                </wp:positionV>
                <wp:extent cx="879764" cy="180109"/>
                <wp:effectExtent l="0" t="0" r="15875" b="10795"/>
                <wp:wrapNone/>
                <wp:docPr id="52" name="Rektangel 52"/>
                <wp:cNvGraphicFramePr/>
                <a:graphic xmlns:a="http://schemas.openxmlformats.org/drawingml/2006/main">
                  <a:graphicData uri="http://schemas.microsoft.com/office/word/2010/wordprocessingShape">
                    <wps:wsp>
                      <wps:cNvSpPr/>
                      <wps:spPr>
                        <a:xfrm>
                          <a:off x="0" y="0"/>
                          <a:ext cx="879764" cy="180109"/>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id="Rektangel 52" o:spid="_x0000_s1026" style="position:absolute;margin-left:115.8pt;margin-top:.25pt;width:69.25pt;height:14.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" filled="f" strokecolor="#c00000" strokeweight=".25pt"/>
            </w:pict>
          </mc:Fallback>
        </mc:AlternateContent>
      </w:r>
      <w:r w:rsidR="002116C3">
        <w:rPr>
          <w:noProof/>
        </w:rPr>
        <w:drawing>
          <wp:inline distT="0" distB="0" distL="0" distR="0" wp14:anchorId="65473E99" wp14:editId="79395237">
            <wp:extent cx="2842260" cy="236220"/>
            <wp:effectExtent l="0" t="0" r="0" b="0"/>
            <wp:docPr id="47" name="Bildobjek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42260" cy="236220"/>
                    </a:xfrm>
                    <a:prstGeom prst="rect">
                      <a:avLst/>
                    </a:prstGeom>
                  </pic:spPr>
                </pic:pic>
              </a:graphicData>
            </a:graphic>
          </wp:inline>
        </w:drawing>
      </w:r>
    </w:p>
    <w:p w14:paraId="2C65F23E" w14:textId="25A76DC1" w:rsidR="007A45D0" w:rsidRPr="00246FFE" w:rsidRDefault="00246FFE" w:rsidP="00F859CF">
      <w:pPr>
        <w:pStyle w:val="Brdtext"/>
      </w:pPr>
      <w:r>
        <w:t>I denna test</w:t>
      </w:r>
      <w:r w:rsidR="00955DC4">
        <w:t xml:space="preserve">installation </w:t>
      </w:r>
      <w:r>
        <w:t xml:space="preserve">finns inga särskilda krav på utformningen av lösenord. </w:t>
      </w:r>
    </w:p>
    <w:p w14:paraId="6FAA0356" w14:textId="77777777" w:rsidR="00246FFE" w:rsidRPr="0011728E" w:rsidRDefault="00246FFE" w:rsidP="00F859CF">
      <w:pPr>
        <w:pStyle w:val="Brdtext"/>
        <w:rPr>
          <w:sz w:val="16"/>
        </w:rPr>
      </w:pPr>
    </w:p>
    <w:p w14:paraId="5E0B0286" w14:textId="77777777" w:rsidR="00167DF2" w:rsidRDefault="002116C3" w:rsidP="00F859CF">
      <w:pPr>
        <w:pStyle w:val="Brdtext"/>
      </w:pPr>
      <w:r>
        <w:rPr>
          <w:noProof/>
        </w:rPr>
        <w:drawing>
          <wp:inline distT="0" distB="0" distL="0" distR="0" wp14:anchorId="2713F1A2" wp14:editId="43298BD3">
            <wp:extent cx="2500746" cy="1504028"/>
            <wp:effectExtent l="0" t="0" r="0" b="1270"/>
            <wp:docPr id="51" name="Bildobjek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2552" cy="1505114"/>
                    </a:xfrm>
                    <a:prstGeom prst="rect">
                      <a:avLst/>
                    </a:prstGeom>
                  </pic:spPr>
                </pic:pic>
              </a:graphicData>
            </a:graphic>
          </wp:inline>
        </w:drawing>
      </w:r>
    </w:p>
    <w:p w14:paraId="676CABE3" w14:textId="77777777" w:rsidR="005F7C71" w:rsidRPr="00522932" w:rsidRDefault="005F7C71" w:rsidP="005F7C71">
      <w:pPr>
        <w:pStyle w:val="Brdtext"/>
      </w:pPr>
    </w:p>
    <w:p w14:paraId="4F0B222B" w14:textId="77777777" w:rsidR="007C440E" w:rsidRDefault="005F7C71" w:rsidP="007C440E">
      <w:pPr>
        <w:pStyle w:val="Brdtext"/>
      </w:pPr>
      <w:r>
        <w:t xml:space="preserve">Logga ut </w:t>
      </w:r>
      <w:r w:rsidR="00A31D08">
        <w:t>efter avslutat arbete:</w:t>
      </w:r>
      <w:r>
        <w:t xml:space="preserve">  </w:t>
      </w:r>
    </w:p>
    <w:p w14:paraId="792AAB60" w14:textId="77777777" w:rsidR="00A31D08" w:rsidRDefault="00A31D08" w:rsidP="007C440E">
      <w:pPr>
        <w:pStyle w:val="Brdtext"/>
      </w:pPr>
      <w:r>
        <w:rPr>
          <w:noProof/>
        </w:rPr>
        <mc:AlternateContent>
          <mc:Choice Requires="wps">
            <w:drawing>
              <wp:anchor distT="0" distB="0" distL="114300" distR="114300" simplePos="0" relativeHeight="251675648" behindDoc="0" locked="0" layoutInCell="1" allowOverlap="1" wp14:anchorId="2BE5EB6E" wp14:editId="2E85A345">
                <wp:simplePos x="0" y="0"/>
                <wp:positionH relativeFrom="column">
                  <wp:posOffset>2308860</wp:posOffset>
                </wp:positionH>
                <wp:positionV relativeFrom="paragraph">
                  <wp:posOffset>2482</wp:posOffset>
                </wp:positionV>
                <wp:extent cx="491490" cy="179705"/>
                <wp:effectExtent l="0" t="0" r="22860" b="10795"/>
                <wp:wrapNone/>
                <wp:docPr id="56" name="Rektangel 56"/>
                <wp:cNvGraphicFramePr/>
                <a:graphic xmlns:a="http://schemas.openxmlformats.org/drawingml/2006/main">
                  <a:graphicData uri="http://schemas.microsoft.com/office/word/2010/wordprocessingShape">
                    <wps:wsp>
                      <wps:cNvSpPr/>
                      <wps:spPr>
                        <a:xfrm>
                          <a:off x="0" y="0"/>
                          <a:ext cx="491490"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id="Rektangel 56" o:spid="_x0000_s1026" style="position:absolute;margin-left:181.8pt;margin-top:.2pt;width:38.7pt;height:14.1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" filled="f" strokecolor="#c00000" strokeweight=".25pt"/>
            </w:pict>
          </mc:Fallback>
        </mc:AlternateContent>
      </w:r>
      <w:r>
        <w:rPr>
          <w:noProof/>
        </w:rPr>
        <w:drawing>
          <wp:inline distT="0" distB="0" distL="0" distR="0" wp14:anchorId="57D54C68" wp14:editId="2CE1106B">
            <wp:extent cx="2842260" cy="236220"/>
            <wp:effectExtent l="0" t="0" r="0" b="0"/>
            <wp:docPr id="55" name="Bildobjek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42260" cy="236220"/>
                    </a:xfrm>
                    <a:prstGeom prst="rect">
                      <a:avLst/>
                    </a:prstGeom>
                  </pic:spPr>
                </pic:pic>
              </a:graphicData>
            </a:graphic>
          </wp:inline>
        </w:drawing>
      </w:r>
    </w:p>
    <w:p w14:paraId="74FD8752" w14:textId="77777777" w:rsidR="00A31D08" w:rsidRPr="0011728E" w:rsidRDefault="00A31D08" w:rsidP="006B511D">
      <w:pPr>
        <w:pStyle w:val="Brdtext"/>
        <w:rPr>
          <w:sz w:val="16"/>
        </w:rPr>
      </w:pPr>
    </w:p>
    <w:p w14:paraId="3D3D41F6" w14:textId="77777777" w:rsidR="00752F3A" w:rsidRDefault="00752F3A" w:rsidP="006B511D">
      <w:pPr>
        <w:pStyle w:val="Brdtext"/>
      </w:pPr>
      <w:r>
        <w:t>Utloggning</w:t>
      </w:r>
      <w:r w:rsidR="005F7C71">
        <w:t>en</w:t>
      </w:r>
      <w:r>
        <w:t xml:space="preserve"> bekräftas</w:t>
      </w:r>
      <w:r w:rsidR="00726F66">
        <w:t>:</w:t>
      </w:r>
    </w:p>
    <w:p w14:paraId="721846DE" w14:textId="77777777" w:rsidR="00752F3A" w:rsidRDefault="00726F66" w:rsidP="006B511D">
      <w:pPr>
        <w:pStyle w:val="Brdtext"/>
      </w:pPr>
      <w:r>
        <w:rPr>
          <w:noProof/>
        </w:rPr>
        <w:drawing>
          <wp:inline distT="0" distB="0" distL="0" distR="0" wp14:anchorId="513F9C28" wp14:editId="105688B8">
            <wp:extent cx="3186546" cy="1364886"/>
            <wp:effectExtent l="0" t="0" r="0" b="698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87701" cy="1365381"/>
                    </a:xfrm>
                    <a:prstGeom prst="rect">
                      <a:avLst/>
                    </a:prstGeom>
                  </pic:spPr>
                </pic:pic>
              </a:graphicData>
            </a:graphic>
          </wp:inline>
        </w:drawing>
      </w:r>
    </w:p>
    <w:p w14:paraId="28639DF3" w14:textId="77777777" w:rsidR="00B26132" w:rsidRPr="00522932" w:rsidRDefault="00B26132" w:rsidP="006B511D">
      <w:pPr>
        <w:pStyle w:val="Brdtext"/>
      </w:pPr>
    </w:p>
    <w:p w14:paraId="10AF2AF4" w14:textId="23A92CF6" w:rsidR="00B26132" w:rsidRDefault="00A31D08" w:rsidP="006B511D">
      <w:pPr>
        <w:pStyle w:val="Brdtext"/>
      </w:pPr>
      <w:r>
        <w:t xml:space="preserve">Notera att du blir utslängd ur systemet efter </w:t>
      </w:r>
      <w:r w:rsidR="00792A39">
        <w:t>30</w:t>
      </w:r>
      <w:r>
        <w:t xml:space="preserve"> minuter</w:t>
      </w:r>
      <w:r w:rsidR="00440FA6">
        <w:t xml:space="preserve">s </w:t>
      </w:r>
      <w:r w:rsidR="005F7C71">
        <w:t>inaktiv</w:t>
      </w:r>
      <w:r>
        <w:t xml:space="preserve">itet. </w:t>
      </w:r>
    </w:p>
    <w:p w14:paraId="3AF821AB" w14:textId="77777777" w:rsidR="00DE5F6F" w:rsidRDefault="00DE5F6F">
      <w:pPr>
        <w:rPr>
          <w:rFonts w:ascii="Trebuchet MS" w:hAnsi="Trebuchet MS"/>
          <w:b/>
          <w:kern w:val="28"/>
          <w:sz w:val="30"/>
        </w:rPr>
      </w:pPr>
      <w:r>
        <w:br w:type="page"/>
      </w:r>
    </w:p>
    <w:p w14:paraId="2B0F848B" w14:textId="050B7F3D" w:rsidR="007E2134" w:rsidRDefault="00C61A6B" w:rsidP="007E2134">
      <w:pPr>
        <w:pStyle w:val="Rubrik1"/>
      </w:pPr>
      <w:bookmarkStart w:id="26" w:name="_Toc468719918"/>
      <w:r>
        <w:lastRenderedPageBreak/>
        <w:t xml:space="preserve">Redaktör </w:t>
      </w:r>
      <w:r w:rsidR="00103B6F">
        <w:t>–</w:t>
      </w:r>
      <w:r>
        <w:t xml:space="preserve"> </w:t>
      </w:r>
      <w:r w:rsidR="00103B6F">
        <w:t>Mata in</w:t>
      </w:r>
      <w:r w:rsidR="007926FE">
        <w:t xml:space="preserve"> föreskrift</w:t>
      </w:r>
      <w:r w:rsidR="0074101B">
        <w:t>er och allmänna råd</w:t>
      </w:r>
      <w:bookmarkEnd w:id="26"/>
    </w:p>
    <w:p w14:paraId="6BE2E066" w14:textId="0D8F6C81" w:rsidR="00B335D6" w:rsidRDefault="00B335D6" w:rsidP="007926FE">
      <w:pPr>
        <w:pStyle w:val="Brdtext"/>
      </w:pPr>
      <w:r>
        <w:t>I denna provinstallation är Exempelmyndigheten och Exempelmyndighetens för</w:t>
      </w:r>
      <w:r w:rsidR="00E45DC7">
        <w:softHyphen/>
      </w:r>
      <w:r>
        <w:t>fatt</w:t>
      </w:r>
      <w:r w:rsidR="00E45DC7">
        <w:softHyphen/>
      </w:r>
      <w:r>
        <w:t xml:space="preserve">ningssamling EXFS registrerad. Om det är aktuellt för din myndighet kan administratören ha registrerat ytterligare någon myndighet </w:t>
      </w:r>
      <w:r w:rsidR="005F693B">
        <w:t>och/</w:t>
      </w:r>
      <w:r>
        <w:t>eller författnings</w:t>
      </w:r>
      <w:r w:rsidR="00F1267E">
        <w:softHyphen/>
      </w:r>
      <w:r>
        <w:t xml:space="preserve">samling. </w:t>
      </w:r>
    </w:p>
    <w:p w14:paraId="7BB9B5ED" w14:textId="32B5C422" w:rsidR="00012BC3" w:rsidRDefault="00012BC3" w:rsidP="00012BC3">
      <w:pPr>
        <w:pStyle w:val="Brdtext"/>
      </w:pPr>
      <w:r>
        <w:t xml:space="preserve">Dokument som kan matas in är av typen </w:t>
      </w:r>
      <w:r w:rsidRPr="00400DBC">
        <w:rPr>
          <w:b/>
        </w:rPr>
        <w:t>Myndighetsföreskrifter</w:t>
      </w:r>
      <w:r>
        <w:t xml:space="preserve"> eller </w:t>
      </w:r>
      <w:r w:rsidRPr="00400DBC">
        <w:rPr>
          <w:b/>
        </w:rPr>
        <w:t>Allmän</w:t>
      </w:r>
      <w:r w:rsidR="001B2797">
        <w:rPr>
          <w:b/>
        </w:rPr>
        <w:softHyphen/>
      </w:r>
      <w:r w:rsidRPr="00400DBC">
        <w:rPr>
          <w:b/>
        </w:rPr>
        <w:t>na råd</w:t>
      </w:r>
      <w:r>
        <w:t xml:space="preserve">. Dokument som innehåller både föreskrift och allmänna råd ska matas in som </w:t>
      </w:r>
      <w:r w:rsidR="00F1267E">
        <w:t>Myndighets</w:t>
      </w:r>
      <w:r>
        <w:t>föreskrift.</w:t>
      </w:r>
      <w:r w:rsidR="00F7512F">
        <w:t xml:space="preserve"> </w:t>
      </w:r>
    </w:p>
    <w:p w14:paraId="2E354420" w14:textId="0291E974" w:rsidR="00E45DC7" w:rsidRDefault="00E45DC7" w:rsidP="00012BC3">
      <w:pPr>
        <w:pStyle w:val="Brdtext"/>
      </w:pPr>
      <w:r>
        <w:t>På sidan Webbplatsadministration, under rubriken FST, finns förutom ingång</w:t>
      </w:r>
      <w:r>
        <w:softHyphen/>
        <w:t>arna Allmänna råd och Myndighetsföreskrifter även Bemyndigande</w:t>
      </w:r>
      <w:r>
        <w:softHyphen/>
        <w:t xml:space="preserve">referenser, EU-rättsreferenser och Konsoliderade föreskrifter. </w:t>
      </w:r>
    </w:p>
    <w:p w14:paraId="1E853472" w14:textId="700A8035" w:rsidR="00400DBC" w:rsidRDefault="00656C35" w:rsidP="007926FE">
      <w:pPr>
        <w:pStyle w:val="Brdtext"/>
      </w:pPr>
      <w:r w:rsidRPr="00400DBC">
        <w:rPr>
          <w:b/>
        </w:rPr>
        <w:t>Bemyndigandereferenser</w:t>
      </w:r>
      <w:r w:rsidR="00400DBC">
        <w:t xml:space="preserve"> avser de bemyndiganden på vilken myndighetens beslutanderätt för en viss föreskrift grundar sig. </w:t>
      </w:r>
    </w:p>
    <w:p w14:paraId="7739A9E4" w14:textId="673F3D3F" w:rsidR="00400DBC" w:rsidRDefault="00400DBC" w:rsidP="007926FE">
      <w:pPr>
        <w:pStyle w:val="Brdtext"/>
      </w:pPr>
      <w:r w:rsidRPr="00146CC8">
        <w:rPr>
          <w:b/>
        </w:rPr>
        <w:t>EU-rättsreferenser</w:t>
      </w:r>
      <w:r>
        <w:t xml:space="preserve"> </w:t>
      </w:r>
      <w:r w:rsidR="00146CC8">
        <w:t xml:space="preserve">är kopplat till tidigare krav att </w:t>
      </w:r>
      <w:r w:rsidR="00A57C78">
        <w:t xml:space="preserve">i </w:t>
      </w:r>
      <w:r w:rsidR="00742AE0">
        <w:t>föreskrifter ange EU-direk</w:t>
      </w:r>
      <w:r w:rsidR="00742AE0">
        <w:softHyphen/>
        <w:t>tiv.</w:t>
      </w:r>
      <w:r w:rsidR="00A2645E">
        <w:t xml:space="preserve"> </w:t>
      </w:r>
    </w:p>
    <w:p w14:paraId="7432116E" w14:textId="0A98EF5F" w:rsidR="00C14BCB" w:rsidRDefault="00C82DC2" w:rsidP="007926FE">
      <w:pPr>
        <w:pStyle w:val="Brdtext"/>
      </w:pPr>
      <w:r>
        <w:rPr>
          <w:b/>
        </w:rPr>
        <w:t>(</w:t>
      </w:r>
      <w:r w:rsidR="00F7512F" w:rsidRPr="00400DBC">
        <w:rPr>
          <w:b/>
        </w:rPr>
        <w:t>Konsoliderade föreskrifter</w:t>
      </w:r>
      <w:r w:rsidR="00E45DC7">
        <w:t xml:space="preserve"> är avsett för myndigheter som använder sig av konsolidering</w:t>
      </w:r>
      <w:r>
        <w:t xml:space="preserve"> och som väljer att anpassa funktionen vidare). </w:t>
      </w:r>
    </w:p>
    <w:p w14:paraId="385C7221" w14:textId="77777777" w:rsidR="001B2797" w:rsidRPr="0012556F" w:rsidRDefault="001B2797" w:rsidP="007926FE">
      <w:pPr>
        <w:pStyle w:val="Brdtext"/>
      </w:pPr>
    </w:p>
    <w:p w14:paraId="3DDD146A" w14:textId="7A2938E4" w:rsidR="007926FE" w:rsidRDefault="00C04CD5" w:rsidP="007926FE">
      <w:pPr>
        <w:pStyle w:val="Rubrik2"/>
      </w:pPr>
      <w:bookmarkStart w:id="27" w:name="_Toc468719919"/>
      <w:r>
        <w:t>Lägga</w:t>
      </w:r>
      <w:r w:rsidR="00A57C78">
        <w:t xml:space="preserve"> </w:t>
      </w:r>
      <w:r w:rsidR="00103B6F">
        <w:t>till</w:t>
      </w:r>
      <w:r w:rsidR="00A57C78">
        <w:t xml:space="preserve"> föreskrift</w:t>
      </w:r>
      <w:r w:rsidR="00B92308">
        <w:t>er</w:t>
      </w:r>
      <w:bookmarkEnd w:id="27"/>
    </w:p>
    <w:p w14:paraId="5A2A9224" w14:textId="16290786" w:rsidR="00E45DC7" w:rsidRDefault="00E45DC7" w:rsidP="00E45DC7">
      <w:pPr>
        <w:pStyle w:val="Brdtext"/>
      </w:pPr>
      <w:r>
        <w:t xml:space="preserve">Om du ska lägga </w:t>
      </w:r>
      <w:r w:rsidR="00103B6F">
        <w:t>till</w:t>
      </w:r>
      <w:r>
        <w:t xml:space="preserve"> flera dokument rekommenderar vi att du börjar bakifrån, med de äldsta dokumenten först. Det blir då enklare att ange hur senare doku</w:t>
      </w:r>
      <w:r>
        <w:softHyphen/>
        <w:t>ment ändrar tidigare, om de tidigare redan finns på plats och är valbara i en lista.</w:t>
      </w:r>
    </w:p>
    <w:p w14:paraId="6564F3C2" w14:textId="2174C11B" w:rsidR="00397240" w:rsidRDefault="00735074" w:rsidP="007926FE">
      <w:pPr>
        <w:pStyle w:val="Brdtext"/>
      </w:pPr>
      <w:r>
        <w:t xml:space="preserve">Utgå från sidan </w:t>
      </w:r>
      <w:r w:rsidR="00A57C78">
        <w:t>W</w:t>
      </w:r>
      <w:r>
        <w:t>ebbplatsadministration</w:t>
      </w:r>
      <w:r w:rsidR="0000302C">
        <w:t xml:space="preserve"> och välj </w:t>
      </w:r>
      <w:r w:rsidR="00397240">
        <w:t xml:space="preserve">Lägg till </w:t>
      </w:r>
      <w:r w:rsidR="0000302C">
        <w:t>på raden för Myndig</w:t>
      </w:r>
      <w:r w:rsidR="0072513E">
        <w:softHyphen/>
      </w:r>
      <w:r w:rsidR="0000302C">
        <w:t>hets</w:t>
      </w:r>
      <w:r w:rsidR="0072513E">
        <w:softHyphen/>
      </w:r>
      <w:r w:rsidR="0000302C">
        <w:t>föreskrifter</w:t>
      </w:r>
      <w:r w:rsidR="00397240">
        <w:t xml:space="preserve">: </w:t>
      </w:r>
    </w:p>
    <w:p w14:paraId="6CE83DBA" w14:textId="121E7B2C" w:rsidR="00735074" w:rsidRDefault="00397240" w:rsidP="00397240">
      <w:pPr>
        <w:pStyle w:val="Brdtext"/>
      </w:pPr>
      <w:r>
        <w:rPr>
          <w:noProof/>
        </w:rPr>
        <mc:AlternateContent>
          <mc:Choice Requires="wps">
            <w:drawing>
              <wp:anchor distT="0" distB="0" distL="114300" distR="114300" simplePos="0" relativeHeight="251679744" behindDoc="0" locked="0" layoutInCell="1" allowOverlap="1" wp14:anchorId="0CDF3538" wp14:editId="3667F1FE">
                <wp:simplePos x="0" y="0"/>
                <wp:positionH relativeFrom="column">
                  <wp:posOffset>3042920</wp:posOffset>
                </wp:positionH>
                <wp:positionV relativeFrom="paragraph">
                  <wp:posOffset>1442085</wp:posOffset>
                </wp:positionV>
                <wp:extent cx="491490" cy="179705"/>
                <wp:effectExtent l="0" t="0" r="22860" b="10795"/>
                <wp:wrapNone/>
                <wp:docPr id="64" name="Rektangel 64"/>
                <wp:cNvGraphicFramePr/>
                <a:graphic xmlns:a="http://schemas.openxmlformats.org/drawingml/2006/main">
                  <a:graphicData uri="http://schemas.microsoft.com/office/word/2010/wordprocessingShape">
                    <wps:wsp>
                      <wps:cNvSpPr/>
                      <wps:spPr>
                        <a:xfrm>
                          <a:off x="0" y="0"/>
                          <a:ext cx="491490"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64" o:spid="_x0000_s1026" style="position:absolute;margin-left:239.6pt;margin-top:113.55pt;width:38.7pt;height:14.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" filled="f" strokecolor="#c00000" strokeweight=".25pt"/>
            </w:pict>
          </mc:Fallback>
        </mc:AlternateContent>
      </w:r>
      <w:r w:rsidR="00A57C78">
        <w:rPr>
          <w:noProof/>
        </w:rPr>
        <w:drawing>
          <wp:inline distT="0" distB="0" distL="0" distR="0" wp14:anchorId="05676D88" wp14:editId="6BE1AE7B">
            <wp:extent cx="4121728" cy="1705080"/>
            <wp:effectExtent l="0" t="0" r="0" b="0"/>
            <wp:docPr id="59" name="Bildobjek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30049" cy="1708522"/>
                    </a:xfrm>
                    <a:prstGeom prst="rect">
                      <a:avLst/>
                    </a:prstGeom>
                  </pic:spPr>
                </pic:pic>
              </a:graphicData>
            </a:graphic>
          </wp:inline>
        </w:drawing>
      </w:r>
      <w:r w:rsidR="00735074">
        <w:t xml:space="preserve"> </w:t>
      </w:r>
    </w:p>
    <w:p w14:paraId="24950A20" w14:textId="77777777" w:rsidR="00397240" w:rsidRPr="001B2797" w:rsidRDefault="00397240" w:rsidP="007926FE">
      <w:pPr>
        <w:pStyle w:val="Brdtext"/>
        <w:rPr>
          <w:sz w:val="22"/>
        </w:rPr>
      </w:pPr>
    </w:p>
    <w:p w14:paraId="7E5E215B" w14:textId="77777777" w:rsidR="0072513E" w:rsidRDefault="00397240" w:rsidP="007926FE">
      <w:pPr>
        <w:pStyle w:val="Brdtext"/>
      </w:pPr>
      <w:r>
        <w:t xml:space="preserve">Formuläret för att lägga till myndighetsföreskrift består av </w:t>
      </w:r>
      <w:r w:rsidR="00D16EE3">
        <w:t xml:space="preserve">både </w:t>
      </w:r>
      <w:r>
        <w:t>obligatoriska uppgifter</w:t>
      </w:r>
      <w:r w:rsidR="00D16EE3">
        <w:t xml:space="preserve"> och sådan information som fylls i när det är relevant. </w:t>
      </w:r>
    </w:p>
    <w:p w14:paraId="53C32007" w14:textId="77777777" w:rsidR="0072513E" w:rsidRDefault="0072513E">
      <w:r>
        <w:br w:type="page"/>
      </w:r>
    </w:p>
    <w:p w14:paraId="1720ECEC" w14:textId="33C99C22" w:rsidR="0072513E" w:rsidRPr="0072513E" w:rsidRDefault="0072513E" w:rsidP="007926FE">
      <w:pPr>
        <w:pStyle w:val="Brdtext"/>
        <w:rPr>
          <w:i/>
        </w:rPr>
      </w:pPr>
      <w:r w:rsidRPr="0072513E">
        <w:rPr>
          <w:i/>
        </w:rPr>
        <w:lastRenderedPageBreak/>
        <w:t>Bilden visar formulärets övre del</w:t>
      </w:r>
    </w:p>
    <w:p w14:paraId="652DD17B" w14:textId="49DA4215" w:rsidR="0072513E" w:rsidRDefault="0051752A" w:rsidP="007926FE">
      <w:pPr>
        <w:pStyle w:val="Brdtext"/>
      </w:pPr>
      <w:r>
        <w:rPr>
          <w:noProof/>
        </w:rPr>
        <mc:AlternateContent>
          <mc:Choice Requires="wps">
            <w:drawing>
              <wp:anchor distT="0" distB="0" distL="114300" distR="114300" simplePos="0" relativeHeight="251753472" behindDoc="0" locked="0" layoutInCell="1" allowOverlap="1" wp14:anchorId="4B052946" wp14:editId="771EF513">
                <wp:simplePos x="0" y="0"/>
                <wp:positionH relativeFrom="column">
                  <wp:posOffset>4386984</wp:posOffset>
                </wp:positionH>
                <wp:positionV relativeFrom="paragraph">
                  <wp:posOffset>474518</wp:posOffset>
                </wp:positionV>
                <wp:extent cx="394855" cy="214746"/>
                <wp:effectExtent l="0" t="0" r="24765" b="13970"/>
                <wp:wrapNone/>
                <wp:docPr id="16" name="Rektangel 16"/>
                <wp:cNvGraphicFramePr/>
                <a:graphic xmlns:a="http://schemas.openxmlformats.org/drawingml/2006/main">
                  <a:graphicData uri="http://schemas.microsoft.com/office/word/2010/wordprocessingShape">
                    <wps:wsp>
                      <wps:cNvSpPr/>
                      <wps:spPr>
                        <a:xfrm>
                          <a:off x="0" y="0"/>
                          <a:ext cx="394855" cy="214746"/>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6" o:spid="_x0000_s1026" style="position:absolute;margin-left:345.45pt;margin-top:37.35pt;width:31.1pt;height:16.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" filled="f" strokecolor="#c00000" strokeweight=".25pt"/>
            </w:pict>
          </mc:Fallback>
        </mc:AlternateContent>
      </w:r>
      <w:r w:rsidR="0072513E">
        <w:rPr>
          <w:noProof/>
        </w:rPr>
        <w:drawing>
          <wp:inline distT="0" distB="0" distL="0" distR="0" wp14:anchorId="74A8D93B" wp14:editId="1635F061">
            <wp:extent cx="4780915" cy="1576187"/>
            <wp:effectExtent l="0" t="0" r="635" b="5080"/>
            <wp:docPr id="120" name="Bildobjek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80915" cy="1576187"/>
                    </a:xfrm>
                    <a:prstGeom prst="rect">
                      <a:avLst/>
                    </a:prstGeom>
                  </pic:spPr>
                </pic:pic>
              </a:graphicData>
            </a:graphic>
          </wp:inline>
        </w:drawing>
      </w:r>
    </w:p>
    <w:p w14:paraId="7AE39730" w14:textId="3D5D7A89" w:rsidR="00397240" w:rsidRDefault="00397240" w:rsidP="007926FE">
      <w:pPr>
        <w:pStyle w:val="Brdtext"/>
      </w:pPr>
    </w:p>
    <w:p w14:paraId="082C07FF" w14:textId="47F62AF1" w:rsidR="00397240" w:rsidRDefault="00397240" w:rsidP="007926FE">
      <w:pPr>
        <w:pStyle w:val="Brdtext"/>
      </w:pPr>
      <w:r>
        <w:t xml:space="preserve">Överst på sidan framgår </w:t>
      </w:r>
      <w:r w:rsidR="00E975C4">
        <w:t xml:space="preserve">med grön respektive röd symbol om en föreskrift </w:t>
      </w:r>
      <w:r>
        <w:t xml:space="preserve">är </w:t>
      </w:r>
      <w:r w:rsidRPr="0032730A">
        <w:rPr>
          <w:b/>
        </w:rPr>
        <w:t xml:space="preserve">publicerad </w:t>
      </w:r>
      <w:r w:rsidR="0032730A" w:rsidRPr="0032730A">
        <w:rPr>
          <w:b/>
        </w:rPr>
        <w:t>via FST</w:t>
      </w:r>
      <w:r w:rsidR="0032730A">
        <w:t xml:space="preserve"> </w:t>
      </w:r>
      <w:r>
        <w:t xml:space="preserve">eller inte. </w:t>
      </w:r>
      <w:r w:rsidR="00AC2B0B">
        <w:t xml:space="preserve">Publicerade föreskrifter framgår av Visa ATOM-flödet som du når via startsidan. Föreskrifter som inte är publicerade listas i rapporten </w:t>
      </w:r>
      <w:proofErr w:type="gramStart"/>
      <w:r w:rsidR="00AC2B0B">
        <w:t>Ej</w:t>
      </w:r>
      <w:proofErr w:type="gramEnd"/>
      <w:r w:rsidR="00AC2B0B">
        <w:t xml:space="preserve"> publicerade dokument</w:t>
      </w:r>
      <w:r w:rsidR="00A31756">
        <w:t>:</w:t>
      </w:r>
      <w:r w:rsidR="00AC2B0B">
        <w:t xml:space="preserve"> </w:t>
      </w:r>
    </w:p>
    <w:p w14:paraId="25E09820" w14:textId="1677D000" w:rsidR="007C313A" w:rsidRDefault="00766528" w:rsidP="007926FE">
      <w:pPr>
        <w:pStyle w:val="Brdtext"/>
        <w:rPr>
          <w:sz w:val="16"/>
        </w:rPr>
      </w:pPr>
      <w:r>
        <w:rPr>
          <w:noProof/>
        </w:rPr>
        <w:drawing>
          <wp:inline distT="0" distB="0" distL="0" distR="0" wp14:anchorId="0E1B97F9" wp14:editId="53A1F3E9">
            <wp:extent cx="198120" cy="175260"/>
            <wp:effectExtent l="0" t="0" r="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8120" cy="175260"/>
                    </a:xfrm>
                    <a:prstGeom prst="rect">
                      <a:avLst/>
                    </a:prstGeom>
                  </pic:spPr>
                </pic:pic>
              </a:graphicData>
            </a:graphic>
          </wp:inline>
        </w:drawing>
      </w:r>
      <w:r>
        <w:rPr>
          <w:noProof/>
        </w:rPr>
        <w:drawing>
          <wp:inline distT="0" distB="0" distL="0" distR="0" wp14:anchorId="67C781C8" wp14:editId="6BCAD495">
            <wp:extent cx="175260" cy="190500"/>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5260" cy="190500"/>
                    </a:xfrm>
                    <a:prstGeom prst="rect">
                      <a:avLst/>
                    </a:prstGeom>
                  </pic:spPr>
                </pic:pic>
              </a:graphicData>
            </a:graphic>
          </wp:inline>
        </w:drawing>
      </w:r>
      <w:r>
        <w:rPr>
          <w:sz w:val="16"/>
        </w:rPr>
        <w:t xml:space="preserve">   </w:t>
      </w:r>
    </w:p>
    <w:p w14:paraId="10BDA32B" w14:textId="0D735503" w:rsidR="00766528" w:rsidRDefault="00766528" w:rsidP="007926FE">
      <w:pPr>
        <w:pStyle w:val="Brdtext"/>
        <w:rPr>
          <w:sz w:val="16"/>
        </w:rPr>
      </w:pPr>
      <w:r>
        <w:rPr>
          <w:noProof/>
        </w:rPr>
        <w:drawing>
          <wp:inline distT="0" distB="0" distL="0" distR="0" wp14:anchorId="1C9112BB" wp14:editId="04886415">
            <wp:extent cx="3901440" cy="213360"/>
            <wp:effectExtent l="0" t="0" r="381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01440" cy="213360"/>
                    </a:xfrm>
                    <a:prstGeom prst="rect">
                      <a:avLst/>
                    </a:prstGeom>
                  </pic:spPr>
                </pic:pic>
              </a:graphicData>
            </a:graphic>
          </wp:inline>
        </w:drawing>
      </w:r>
    </w:p>
    <w:p w14:paraId="56296490" w14:textId="77777777" w:rsidR="00766528" w:rsidRPr="001B2797" w:rsidRDefault="00766528" w:rsidP="007926FE">
      <w:pPr>
        <w:pStyle w:val="Brdtext"/>
      </w:pPr>
    </w:p>
    <w:p w14:paraId="3438C3EA" w14:textId="6C11D15A" w:rsidR="00E975C4" w:rsidRDefault="0032730A" w:rsidP="007926FE">
      <w:pPr>
        <w:pStyle w:val="Brdtext"/>
      </w:pPr>
      <w:r w:rsidRPr="0032730A">
        <w:rPr>
          <w:b/>
        </w:rPr>
        <w:t>Identifierare</w:t>
      </w:r>
      <w:r>
        <w:t xml:space="preserve"> </w:t>
      </w:r>
      <w:r w:rsidR="007C313A">
        <w:t xml:space="preserve">är föreskriftens </w:t>
      </w:r>
      <w:r w:rsidR="007C313A" w:rsidRPr="007F46E3">
        <w:t>beteckning</w:t>
      </w:r>
      <w:r w:rsidR="007C313A">
        <w:t xml:space="preserve">, till exempel EXFS 2009:3. </w:t>
      </w:r>
      <w:r w:rsidR="009B7DA8">
        <w:t>Identifier</w:t>
      </w:r>
      <w:r w:rsidR="009B7DA8">
        <w:softHyphen/>
        <w:t>are</w:t>
      </w:r>
      <w:r w:rsidR="007C313A">
        <w:t xml:space="preserve"> fylls i automatiskt när föreskriften sparas</w:t>
      </w:r>
      <w:r w:rsidR="00A31756">
        <w:t>:</w:t>
      </w:r>
    </w:p>
    <w:p w14:paraId="00C0BC02" w14:textId="77777777" w:rsidR="007C313A" w:rsidRDefault="007C313A" w:rsidP="007926FE">
      <w:pPr>
        <w:pStyle w:val="Brdtext"/>
      </w:pPr>
      <w:r>
        <w:rPr>
          <w:noProof/>
        </w:rPr>
        <w:drawing>
          <wp:inline distT="0" distB="0" distL="0" distR="0" wp14:anchorId="64661C24" wp14:editId="3C527E40">
            <wp:extent cx="1859280" cy="320040"/>
            <wp:effectExtent l="0" t="0" r="7620" b="3810"/>
            <wp:docPr id="75" name="Bildobjek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59280" cy="320040"/>
                    </a:xfrm>
                    <a:prstGeom prst="rect">
                      <a:avLst/>
                    </a:prstGeom>
                  </pic:spPr>
                </pic:pic>
              </a:graphicData>
            </a:graphic>
          </wp:inline>
        </w:drawing>
      </w:r>
    </w:p>
    <w:p w14:paraId="7CF93D97" w14:textId="77777777" w:rsidR="007C313A" w:rsidRPr="001B2797" w:rsidRDefault="007C313A" w:rsidP="007926FE">
      <w:pPr>
        <w:pStyle w:val="Brdtext"/>
      </w:pPr>
    </w:p>
    <w:p w14:paraId="00BCB1C9" w14:textId="4F083656" w:rsidR="0032730A" w:rsidRDefault="0032730A" w:rsidP="007926FE">
      <w:pPr>
        <w:pStyle w:val="Brdtext"/>
      </w:pPr>
      <w:r w:rsidRPr="0032730A">
        <w:t>Namnet på myndighetens</w:t>
      </w:r>
      <w:r>
        <w:rPr>
          <w:b/>
        </w:rPr>
        <w:t xml:space="preserve"> </w:t>
      </w:r>
      <w:r w:rsidRPr="0032730A">
        <w:rPr>
          <w:b/>
        </w:rPr>
        <w:t>Författningssamling</w:t>
      </w:r>
      <w:r>
        <w:rPr>
          <w:b/>
        </w:rPr>
        <w:t xml:space="preserve"> </w:t>
      </w:r>
      <w:r w:rsidRPr="0032730A">
        <w:t xml:space="preserve">är </w:t>
      </w:r>
      <w:r>
        <w:t xml:space="preserve">förvalt. Om myndigheten hanterar fler än en författningssamling </w:t>
      </w:r>
      <w:r w:rsidR="00B54C2D">
        <w:t>väljer du aktuell författningssamling här</w:t>
      </w:r>
      <w:r w:rsidR="00A31756">
        <w:t>:</w:t>
      </w:r>
      <w:r w:rsidR="00B54C2D">
        <w:t xml:space="preserve"> </w:t>
      </w:r>
    </w:p>
    <w:p w14:paraId="61FD28A3" w14:textId="77777777" w:rsidR="00D16EF4" w:rsidRDefault="00D16EF4" w:rsidP="007926FE">
      <w:pPr>
        <w:pStyle w:val="Brdtext"/>
      </w:pPr>
      <w:r>
        <w:rPr>
          <w:noProof/>
        </w:rPr>
        <w:drawing>
          <wp:inline distT="0" distB="0" distL="0" distR="0" wp14:anchorId="43C229AD" wp14:editId="0AC5B62E">
            <wp:extent cx="3913910" cy="296071"/>
            <wp:effectExtent l="0" t="0" r="0" b="8890"/>
            <wp:docPr id="70" name="Bildobjek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22611" cy="296729"/>
                    </a:xfrm>
                    <a:prstGeom prst="rect">
                      <a:avLst/>
                    </a:prstGeom>
                  </pic:spPr>
                </pic:pic>
              </a:graphicData>
            </a:graphic>
          </wp:inline>
        </w:drawing>
      </w:r>
    </w:p>
    <w:p w14:paraId="480CCD08" w14:textId="77777777" w:rsidR="00D16EF4" w:rsidRPr="001B2797" w:rsidRDefault="00D16EF4" w:rsidP="007926FE">
      <w:pPr>
        <w:pStyle w:val="Brdtext"/>
      </w:pPr>
    </w:p>
    <w:p w14:paraId="2E228CB7" w14:textId="2FEA1939" w:rsidR="00B54C2D" w:rsidRDefault="00B54C2D" w:rsidP="007926FE">
      <w:pPr>
        <w:pStyle w:val="Brdtext"/>
      </w:pPr>
      <w:r w:rsidRPr="00B54C2D">
        <w:rPr>
          <w:b/>
        </w:rPr>
        <w:t>Årsutgåva</w:t>
      </w:r>
      <w:r>
        <w:t xml:space="preserve"> och </w:t>
      </w:r>
      <w:r w:rsidRPr="00B54C2D">
        <w:rPr>
          <w:b/>
        </w:rPr>
        <w:t>Löpnummer</w:t>
      </w:r>
      <w:r>
        <w:t xml:space="preserve"> är förifyllt utifrån vad som redan finns inmatat i tjänsten. Här kan du behöva ändra både årtal och löpnummer</w:t>
      </w:r>
      <w:r w:rsidR="00A31756">
        <w:t>:</w:t>
      </w:r>
    </w:p>
    <w:p w14:paraId="7E7D1607" w14:textId="77777777" w:rsidR="00D16EF4" w:rsidRDefault="00D16EF4" w:rsidP="007926FE">
      <w:pPr>
        <w:pStyle w:val="Brdtext"/>
      </w:pPr>
      <w:r>
        <w:rPr>
          <w:noProof/>
        </w:rPr>
        <w:drawing>
          <wp:inline distT="0" distB="0" distL="0" distR="0" wp14:anchorId="5DEABE81" wp14:editId="119B32C2">
            <wp:extent cx="4384964" cy="250193"/>
            <wp:effectExtent l="0" t="0" r="0" b="0"/>
            <wp:docPr id="71" name="Bildobjekt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27521" cy="252621"/>
                    </a:xfrm>
                    <a:prstGeom prst="rect">
                      <a:avLst/>
                    </a:prstGeom>
                  </pic:spPr>
                </pic:pic>
              </a:graphicData>
            </a:graphic>
          </wp:inline>
        </w:drawing>
      </w:r>
    </w:p>
    <w:p w14:paraId="1FC30AAC" w14:textId="77777777" w:rsidR="00D16EF4" w:rsidRPr="001B2797" w:rsidRDefault="00D16EF4" w:rsidP="007926FE">
      <w:pPr>
        <w:pStyle w:val="Brdtext"/>
      </w:pPr>
    </w:p>
    <w:p w14:paraId="187D3357" w14:textId="37BFD004" w:rsidR="00C510B7" w:rsidRDefault="00C510B7" w:rsidP="007926FE">
      <w:pPr>
        <w:pStyle w:val="Brdtext"/>
      </w:pPr>
      <w:r>
        <w:t xml:space="preserve">Ladda upp föreskriften. Föreskriften ska vara i </w:t>
      </w:r>
      <w:proofErr w:type="spellStart"/>
      <w:r w:rsidRPr="00C510B7">
        <w:rPr>
          <w:b/>
        </w:rPr>
        <w:t>pdf</w:t>
      </w:r>
      <w:proofErr w:type="spellEnd"/>
      <w:r>
        <w:rPr>
          <w:b/>
        </w:rPr>
        <w:t>-version</w:t>
      </w:r>
      <w:r w:rsidR="00A31756">
        <w:t>:</w:t>
      </w:r>
    </w:p>
    <w:p w14:paraId="162755B1" w14:textId="77777777" w:rsidR="00D16EF4" w:rsidRDefault="00E02C09" w:rsidP="007926FE">
      <w:pPr>
        <w:pStyle w:val="Brdtext"/>
      </w:pPr>
      <w:r>
        <w:rPr>
          <w:noProof/>
        </w:rPr>
        <w:drawing>
          <wp:inline distT="0" distB="0" distL="0" distR="0" wp14:anchorId="09F6F26E" wp14:editId="61BF110B">
            <wp:extent cx="3703320" cy="457200"/>
            <wp:effectExtent l="0" t="0" r="0" b="0"/>
            <wp:docPr id="76" name="Bildobjekt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03320" cy="457200"/>
                    </a:xfrm>
                    <a:prstGeom prst="rect">
                      <a:avLst/>
                    </a:prstGeom>
                  </pic:spPr>
                </pic:pic>
              </a:graphicData>
            </a:graphic>
          </wp:inline>
        </w:drawing>
      </w:r>
    </w:p>
    <w:p w14:paraId="7E0F2CE8" w14:textId="77777777" w:rsidR="00D16EF4" w:rsidRPr="001B2797" w:rsidRDefault="00D16EF4" w:rsidP="007926FE">
      <w:pPr>
        <w:pStyle w:val="Brdtext"/>
      </w:pPr>
    </w:p>
    <w:p w14:paraId="273AB6AB" w14:textId="522EA401" w:rsidR="00C510B7" w:rsidRDefault="00C510B7" w:rsidP="00C510B7">
      <w:pPr>
        <w:pStyle w:val="Brdtext"/>
      </w:pPr>
      <w:r>
        <w:t xml:space="preserve">Sätt en bock i rutan </w:t>
      </w:r>
      <w:r w:rsidRPr="00C510B7">
        <w:rPr>
          <w:b/>
        </w:rPr>
        <w:t>Är omtryck</w:t>
      </w:r>
      <w:r>
        <w:t xml:space="preserve"> </w:t>
      </w:r>
      <w:r w:rsidR="00E417F4">
        <w:t>vid de tillfällen det</w:t>
      </w:r>
      <w:r w:rsidR="00A31756">
        <w:t xml:space="preserve"> är relevant:</w:t>
      </w:r>
      <w:r>
        <w:t xml:space="preserve"> </w:t>
      </w:r>
    </w:p>
    <w:p w14:paraId="127E97AA" w14:textId="77777777" w:rsidR="00D16EF4" w:rsidRDefault="0053652D" w:rsidP="00C510B7">
      <w:pPr>
        <w:pStyle w:val="Brdtext"/>
      </w:pPr>
      <w:r>
        <w:rPr>
          <w:noProof/>
        </w:rPr>
        <w:drawing>
          <wp:inline distT="0" distB="0" distL="0" distR="0" wp14:anchorId="79FDBDD7" wp14:editId="1668E20F">
            <wp:extent cx="822960" cy="259080"/>
            <wp:effectExtent l="0" t="0" r="0" b="7620"/>
            <wp:docPr id="73" name="Bildobjekt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822960" cy="259080"/>
                    </a:xfrm>
                    <a:prstGeom prst="rect">
                      <a:avLst/>
                    </a:prstGeom>
                  </pic:spPr>
                </pic:pic>
              </a:graphicData>
            </a:graphic>
          </wp:inline>
        </w:drawing>
      </w:r>
    </w:p>
    <w:p w14:paraId="1D8D0A8F" w14:textId="77777777" w:rsidR="0053652D" w:rsidRPr="001B2797" w:rsidRDefault="0053652D" w:rsidP="00C510B7">
      <w:pPr>
        <w:pStyle w:val="Brdtext"/>
      </w:pPr>
    </w:p>
    <w:p w14:paraId="46DAD376" w14:textId="017EB07B" w:rsidR="00C510B7" w:rsidRDefault="00C510B7" w:rsidP="00C510B7">
      <w:pPr>
        <w:pStyle w:val="Brdtext"/>
      </w:pPr>
      <w:r>
        <w:t xml:space="preserve">Skriv in dokumentets </w:t>
      </w:r>
      <w:r w:rsidR="003C1CF7">
        <w:rPr>
          <w:b/>
        </w:rPr>
        <w:t>T</w:t>
      </w:r>
      <w:r w:rsidRPr="00C510B7">
        <w:rPr>
          <w:b/>
        </w:rPr>
        <w:t>itel</w:t>
      </w:r>
      <w:r>
        <w:t>/rubrik</w:t>
      </w:r>
      <w:r w:rsidR="00024CA6">
        <w:t>:</w:t>
      </w:r>
    </w:p>
    <w:p w14:paraId="53EF2298" w14:textId="77777777" w:rsidR="004240A3" w:rsidRDefault="004240A3" w:rsidP="00C510B7">
      <w:pPr>
        <w:pStyle w:val="Brdtext"/>
        <w:rPr>
          <w:sz w:val="16"/>
        </w:rPr>
      </w:pPr>
      <w:r>
        <w:rPr>
          <w:noProof/>
        </w:rPr>
        <w:drawing>
          <wp:inline distT="0" distB="0" distL="0" distR="0" wp14:anchorId="50B52427" wp14:editId="5038C9AE">
            <wp:extent cx="3055620" cy="685800"/>
            <wp:effectExtent l="0" t="0" r="0" b="0"/>
            <wp:docPr id="77" name="Bildobjekt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55620" cy="685800"/>
                    </a:xfrm>
                    <a:prstGeom prst="rect">
                      <a:avLst/>
                    </a:prstGeom>
                  </pic:spPr>
                </pic:pic>
              </a:graphicData>
            </a:graphic>
          </wp:inline>
        </w:drawing>
      </w:r>
    </w:p>
    <w:p w14:paraId="180EFB0F" w14:textId="77777777" w:rsidR="009B7DA8" w:rsidRPr="001B2797" w:rsidRDefault="009B7DA8" w:rsidP="00C510B7">
      <w:pPr>
        <w:pStyle w:val="Brdtext"/>
      </w:pPr>
    </w:p>
    <w:p w14:paraId="11C24020" w14:textId="1B2985CD" w:rsidR="003C1CF7" w:rsidRDefault="003C1CF7" w:rsidP="00C510B7">
      <w:pPr>
        <w:pStyle w:val="Brdtext"/>
      </w:pPr>
      <w:r>
        <w:t xml:space="preserve">I fältet </w:t>
      </w:r>
      <w:r w:rsidRPr="003C1CF7">
        <w:rPr>
          <w:b/>
        </w:rPr>
        <w:t>Sammanfattning</w:t>
      </w:r>
      <w:r>
        <w:t xml:space="preserve"> finns </w:t>
      </w:r>
      <w:r w:rsidR="001D02EB">
        <w:t>möjlighet</w:t>
      </w:r>
      <w:r>
        <w:t xml:space="preserve"> att skriva in </w:t>
      </w:r>
      <w:r w:rsidR="00BC41CD">
        <w:t xml:space="preserve">en </w:t>
      </w:r>
      <w:r>
        <w:t>sammanfattning</w:t>
      </w:r>
      <w:r w:rsidR="001D02EB">
        <w:t xml:space="preserve"> för dokumentet</w:t>
      </w:r>
      <w:r w:rsidR="00BC41CD">
        <w:t xml:space="preserve">. </w:t>
      </w:r>
      <w:r w:rsidR="0091630F">
        <w:t xml:space="preserve">Fältet </w:t>
      </w:r>
      <w:r w:rsidR="001D02EB" w:rsidRPr="0091630F">
        <w:t>Samman</w:t>
      </w:r>
      <w:r w:rsidR="001D02EB" w:rsidRPr="0091630F">
        <w:softHyphen/>
        <w:t>fattning är obligatorisk</w:t>
      </w:r>
      <w:r w:rsidR="0091630F">
        <w:t>t</w:t>
      </w:r>
      <w:r w:rsidR="001D02EB" w:rsidRPr="0091630F">
        <w:t xml:space="preserve"> och kan inte lämnas tomt.</w:t>
      </w:r>
      <w:r w:rsidR="001D02EB">
        <w:t xml:space="preserve"> </w:t>
      </w:r>
      <w:r w:rsidR="0052783A">
        <w:t>Exempelmyndigheten använder sig inte av sammanfattningar och lämnar fältet med ledtexten kvar</w:t>
      </w:r>
      <w:r w:rsidR="00024CA6">
        <w:t>:</w:t>
      </w:r>
    </w:p>
    <w:p w14:paraId="6422BEA6" w14:textId="77777777" w:rsidR="004240A3" w:rsidRDefault="004240A3" w:rsidP="00C510B7">
      <w:pPr>
        <w:pStyle w:val="Brdtext"/>
      </w:pPr>
      <w:r>
        <w:rPr>
          <w:noProof/>
        </w:rPr>
        <w:drawing>
          <wp:inline distT="0" distB="0" distL="0" distR="0" wp14:anchorId="2D9DE610" wp14:editId="1D8FC317">
            <wp:extent cx="3352800" cy="1181100"/>
            <wp:effectExtent l="0" t="0" r="0" b="0"/>
            <wp:docPr id="78" name="Bildobjekt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52800" cy="1181100"/>
                    </a:xfrm>
                    <a:prstGeom prst="rect">
                      <a:avLst/>
                    </a:prstGeom>
                  </pic:spPr>
                </pic:pic>
              </a:graphicData>
            </a:graphic>
          </wp:inline>
        </w:drawing>
      </w:r>
    </w:p>
    <w:p w14:paraId="23F8DAE5" w14:textId="77777777" w:rsidR="00D72AF4" w:rsidRPr="001B2797" w:rsidRDefault="00D72AF4" w:rsidP="00C510B7">
      <w:pPr>
        <w:pStyle w:val="Brdtext"/>
      </w:pPr>
    </w:p>
    <w:p w14:paraId="1CF24EF2" w14:textId="21F40455" w:rsidR="00D72AF4" w:rsidRDefault="00B13553" w:rsidP="00C510B7">
      <w:pPr>
        <w:pStyle w:val="Brdtext"/>
      </w:pPr>
      <w:r w:rsidRPr="00B13553">
        <w:rPr>
          <w:b/>
        </w:rPr>
        <w:t>Beslutsdatum</w:t>
      </w:r>
      <w:r>
        <w:t xml:space="preserve">, </w:t>
      </w:r>
      <w:r w:rsidRPr="00B13553">
        <w:rPr>
          <w:b/>
        </w:rPr>
        <w:t>Ikraftträdandedatum</w:t>
      </w:r>
      <w:r>
        <w:t xml:space="preserve"> och datum för </w:t>
      </w:r>
      <w:r w:rsidRPr="00B13553">
        <w:rPr>
          <w:b/>
        </w:rPr>
        <w:t>Utkom från tryck</w:t>
      </w:r>
      <w:r>
        <w:t xml:space="preserve"> ska fyllas i. Beslutsdatum och Utkom från tryck står normalt på föreskriftens första sida, ikraftträdandedatum normalt på sista sidan. </w:t>
      </w:r>
      <w:r w:rsidR="00E925DA">
        <w:t>Om du föredrar att skriva in datum själv följer du formatet ÅÅÅÅ-MM-DD</w:t>
      </w:r>
      <w:r w:rsidR="00024CA6">
        <w:t>:</w:t>
      </w:r>
    </w:p>
    <w:p w14:paraId="16CB65E5" w14:textId="77777777" w:rsidR="008D64E8" w:rsidRDefault="008D64E8" w:rsidP="00C510B7">
      <w:pPr>
        <w:pStyle w:val="Brdtext"/>
      </w:pPr>
      <w:r>
        <w:rPr>
          <w:noProof/>
        </w:rPr>
        <w:drawing>
          <wp:inline distT="0" distB="0" distL="0" distR="0" wp14:anchorId="2F3C0393" wp14:editId="2C61FD6A">
            <wp:extent cx="4780915" cy="418317"/>
            <wp:effectExtent l="0" t="0" r="635" b="1270"/>
            <wp:docPr id="80" name="Bildobjekt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80915" cy="418317"/>
                    </a:xfrm>
                    <a:prstGeom prst="rect">
                      <a:avLst/>
                    </a:prstGeom>
                  </pic:spPr>
                </pic:pic>
              </a:graphicData>
            </a:graphic>
          </wp:inline>
        </w:drawing>
      </w:r>
    </w:p>
    <w:p w14:paraId="1410BCB7" w14:textId="77777777" w:rsidR="00C510B7" w:rsidRPr="001B2797" w:rsidRDefault="00C510B7" w:rsidP="00C510B7">
      <w:pPr>
        <w:pStyle w:val="Brdtext"/>
      </w:pPr>
    </w:p>
    <w:p w14:paraId="6C27285B" w14:textId="614CA759" w:rsidR="00E417F4" w:rsidRPr="00E417F4" w:rsidRDefault="00A75A88" w:rsidP="007E0ADE">
      <w:pPr>
        <w:pStyle w:val="Brdtext"/>
      </w:pPr>
      <w:r>
        <w:t xml:space="preserve">Välj </w:t>
      </w:r>
      <w:r w:rsidRPr="00542A81">
        <w:rPr>
          <w:b/>
        </w:rPr>
        <w:t>Utgivare</w:t>
      </w:r>
      <w:r>
        <w:t xml:space="preserve"> </w:t>
      </w:r>
      <w:r w:rsidR="00542A81">
        <w:t xml:space="preserve">som är </w:t>
      </w:r>
      <w:r w:rsidR="002007E9">
        <w:t>den myndig</w:t>
      </w:r>
      <w:r w:rsidR="002007E9">
        <w:softHyphen/>
        <w:t xml:space="preserve">het som </w:t>
      </w:r>
      <w:r w:rsidR="00542A81">
        <w:t>ansvarar för den aktuella författ</w:t>
      </w:r>
      <w:r w:rsidR="00F23149">
        <w:softHyphen/>
      </w:r>
      <w:r w:rsidR="00542A81">
        <w:t>nings</w:t>
      </w:r>
      <w:r w:rsidR="00F23149">
        <w:softHyphen/>
      </w:r>
      <w:r w:rsidR="00331C76">
        <w:t>samlingen (normalt den egna myndigheten)</w:t>
      </w:r>
      <w:r w:rsidR="00024CA6">
        <w:t>.</w:t>
      </w:r>
      <w:r w:rsidR="00331C76">
        <w:t xml:space="preserve"> </w:t>
      </w:r>
    </w:p>
    <w:p w14:paraId="4C8250DC" w14:textId="12B127B8" w:rsidR="00542A81" w:rsidRDefault="00542A81" w:rsidP="007E0ADE">
      <w:pPr>
        <w:pStyle w:val="Brdtext"/>
      </w:pPr>
      <w:r w:rsidRPr="00542A81">
        <w:t>Välj</w:t>
      </w:r>
      <w:r>
        <w:rPr>
          <w:i/>
        </w:rPr>
        <w:t xml:space="preserve"> </w:t>
      </w:r>
      <w:r w:rsidR="00A75A88" w:rsidRPr="00542A81">
        <w:rPr>
          <w:b/>
        </w:rPr>
        <w:t>Beslutad av</w:t>
      </w:r>
      <w:r w:rsidR="002007E9">
        <w:t xml:space="preserve"> som oftast är den egna myndigheten. Kan också vara en annan myndighet som ger ut sina föreskrifter i den egna myndighetens författnings</w:t>
      </w:r>
      <w:r w:rsidR="00E417F4">
        <w:softHyphen/>
      </w:r>
      <w:r w:rsidR="002007E9">
        <w:t>sam</w:t>
      </w:r>
      <w:r w:rsidR="00970952">
        <w:softHyphen/>
      </w:r>
      <w:r w:rsidR="002007E9">
        <w:t>ling</w:t>
      </w:r>
      <w:r w:rsidR="00024CA6">
        <w:t>:</w:t>
      </w:r>
      <w:r w:rsidR="002007E9">
        <w:t xml:space="preserve"> </w:t>
      </w:r>
    </w:p>
    <w:p w14:paraId="3346C73A" w14:textId="454DF343" w:rsidR="00970952" w:rsidRDefault="00970952" w:rsidP="007E0ADE">
      <w:pPr>
        <w:pStyle w:val="Brdtext"/>
      </w:pPr>
      <w:r>
        <w:rPr>
          <w:noProof/>
        </w:rPr>
        <w:drawing>
          <wp:inline distT="0" distB="0" distL="0" distR="0" wp14:anchorId="5A7A21E3" wp14:editId="4DE74E31">
            <wp:extent cx="4780915" cy="211954"/>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80915" cy="211954"/>
                    </a:xfrm>
                    <a:prstGeom prst="rect">
                      <a:avLst/>
                    </a:prstGeom>
                  </pic:spPr>
                </pic:pic>
              </a:graphicData>
            </a:graphic>
          </wp:inline>
        </w:drawing>
      </w:r>
    </w:p>
    <w:p w14:paraId="3CFF80FD" w14:textId="77777777" w:rsidR="007E0ADE" w:rsidRPr="001B2797" w:rsidRDefault="007E0ADE" w:rsidP="00C510B7">
      <w:pPr>
        <w:pStyle w:val="Brdtext"/>
      </w:pPr>
    </w:p>
    <w:p w14:paraId="0C854478" w14:textId="026BAF31" w:rsidR="001154ED" w:rsidRDefault="001154ED" w:rsidP="00C510B7">
      <w:pPr>
        <w:pStyle w:val="Brdtext"/>
      </w:pPr>
      <w:r w:rsidRPr="00A75A88">
        <w:rPr>
          <w:b/>
        </w:rPr>
        <w:t>Referenser till bemyndiganden</w:t>
      </w:r>
      <w:r>
        <w:t xml:space="preserve"> </w:t>
      </w:r>
      <w:r w:rsidR="007E0ADE">
        <w:t xml:space="preserve">markerar du (en eller flera) </w:t>
      </w:r>
      <w:r>
        <w:t>ur befintlig lista</w:t>
      </w:r>
      <w:r w:rsidR="007E0ADE">
        <w:t xml:space="preserve"> och för via den lilla pilen över till högra rutan. </w:t>
      </w:r>
      <w:r>
        <w:t xml:space="preserve">Om </w:t>
      </w:r>
      <w:r w:rsidR="007E0ADE">
        <w:t>du saknar en</w:t>
      </w:r>
      <w:r>
        <w:t xml:space="preserve"> referens </w:t>
      </w:r>
      <w:r w:rsidR="007E0ADE">
        <w:t xml:space="preserve">skapar du den genom att gå till det gröna </w:t>
      </w:r>
      <w:r>
        <w:t>plustecknet</w:t>
      </w:r>
      <w:r w:rsidR="007E0ADE">
        <w:t xml:space="preserve"> och fylla i ett särskilt formulär</w:t>
      </w:r>
      <w:r>
        <w:t>.</w:t>
      </w:r>
      <w:r w:rsidR="0072513E">
        <w:t xml:space="preserve"> (Instruktion för att lägga upp referenser finns i administratörens del av denna handledning)</w:t>
      </w:r>
      <w:r w:rsidR="00970952">
        <w:t>:</w:t>
      </w:r>
    </w:p>
    <w:p w14:paraId="6FA05834" w14:textId="77777777" w:rsidR="001154ED" w:rsidRDefault="007E0ADE" w:rsidP="00C510B7">
      <w:pPr>
        <w:pStyle w:val="Brdtext"/>
      </w:pPr>
      <w:r>
        <w:rPr>
          <w:noProof/>
        </w:rPr>
        <w:lastRenderedPageBreak/>
        <mc:AlternateContent>
          <mc:Choice Requires="wps">
            <w:drawing>
              <wp:anchor distT="0" distB="0" distL="114300" distR="114300" simplePos="0" relativeHeight="251683840" behindDoc="0" locked="0" layoutInCell="1" allowOverlap="1" wp14:anchorId="24B322CE" wp14:editId="074AF7C8">
                <wp:simplePos x="0" y="0"/>
                <wp:positionH relativeFrom="column">
                  <wp:posOffset>4622165</wp:posOffset>
                </wp:positionH>
                <wp:positionV relativeFrom="paragraph">
                  <wp:posOffset>132715</wp:posOffset>
                </wp:positionV>
                <wp:extent cx="221615" cy="179705"/>
                <wp:effectExtent l="0" t="0" r="26035" b="10795"/>
                <wp:wrapNone/>
                <wp:docPr id="83" name="Rektangel 83"/>
                <wp:cNvGraphicFramePr/>
                <a:graphic xmlns:a="http://schemas.openxmlformats.org/drawingml/2006/main">
                  <a:graphicData uri="http://schemas.microsoft.com/office/word/2010/wordprocessingShape">
                    <wps:wsp>
                      <wps:cNvSpPr/>
                      <wps:spPr>
                        <a:xfrm>
                          <a:off x="0" y="0"/>
                          <a:ext cx="221615"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id="Rektangel 83" o:spid="_x0000_s1026" style="position:absolute;margin-left:363.95pt;margin-top:10.45pt;width:17.45pt;height:14.1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" filled="f" strokecolor="#c00000" strokeweight=".25pt"/>
            </w:pict>
          </mc:Fallback>
        </mc:AlternateContent>
      </w:r>
      <w:r>
        <w:rPr>
          <w:noProof/>
        </w:rPr>
        <mc:AlternateContent>
          <mc:Choice Requires="wps">
            <w:drawing>
              <wp:anchor distT="0" distB="0" distL="114300" distR="114300" simplePos="0" relativeHeight="251685888" behindDoc="0" locked="0" layoutInCell="1" allowOverlap="1" wp14:anchorId="621056F2" wp14:editId="27E470F6">
                <wp:simplePos x="0" y="0"/>
                <wp:positionH relativeFrom="column">
                  <wp:posOffset>2225674</wp:posOffset>
                </wp:positionH>
                <wp:positionV relativeFrom="paragraph">
                  <wp:posOffset>874568</wp:posOffset>
                </wp:positionV>
                <wp:extent cx="200429" cy="179705"/>
                <wp:effectExtent l="0" t="0" r="28575" b="10795"/>
                <wp:wrapNone/>
                <wp:docPr id="84" name="Rektangel 84"/>
                <wp:cNvGraphicFramePr/>
                <a:graphic xmlns:a="http://schemas.openxmlformats.org/drawingml/2006/main">
                  <a:graphicData uri="http://schemas.microsoft.com/office/word/2010/wordprocessingShape">
                    <wps:wsp>
                      <wps:cNvSpPr/>
                      <wps:spPr>
                        <a:xfrm>
                          <a:off x="0" y="0"/>
                          <a:ext cx="200429"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id="Rektangel 84" o:spid="_x0000_s1026" style="position:absolute;margin-left:175.25pt;margin-top:68.85pt;width:15.8pt;height:14.1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" filled="f" strokecolor="#c00000" strokeweight=".25pt"/>
            </w:pict>
          </mc:Fallback>
        </mc:AlternateContent>
      </w:r>
      <w:r>
        <w:rPr>
          <w:noProof/>
        </w:rPr>
        <w:drawing>
          <wp:inline distT="0" distB="0" distL="0" distR="0" wp14:anchorId="01CE4831" wp14:editId="61B42377">
            <wp:extent cx="4780915" cy="1045031"/>
            <wp:effectExtent l="0" t="0" r="635" b="3175"/>
            <wp:docPr id="82" name="Bildobjekt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80915" cy="1045031"/>
                    </a:xfrm>
                    <a:prstGeom prst="rect">
                      <a:avLst/>
                    </a:prstGeom>
                  </pic:spPr>
                </pic:pic>
              </a:graphicData>
            </a:graphic>
          </wp:inline>
        </w:drawing>
      </w:r>
    </w:p>
    <w:p w14:paraId="7564ADF6" w14:textId="77777777" w:rsidR="007F2B0E" w:rsidRPr="007F2B0E" w:rsidRDefault="007F2B0E" w:rsidP="007926FE">
      <w:pPr>
        <w:pStyle w:val="Brdtext"/>
      </w:pPr>
    </w:p>
    <w:p w14:paraId="3272A5F0" w14:textId="7356ABCB" w:rsidR="007926FE" w:rsidRDefault="003B01EA" w:rsidP="007926FE">
      <w:pPr>
        <w:pStyle w:val="Brdtext"/>
      </w:pPr>
      <w:r>
        <w:t>Resterande delar av formuläret är gömda</w:t>
      </w:r>
      <w:r w:rsidR="00DF4E1E">
        <w:t>. Fäll ut genom att välja Visa-länken. Mata in information när det är relevant</w:t>
      </w:r>
      <w:r w:rsidR="009E6B4F">
        <w:t>:</w:t>
      </w:r>
      <w:r w:rsidR="00DF4E1E">
        <w:t xml:space="preserve"> </w:t>
      </w:r>
    </w:p>
    <w:p w14:paraId="3F125434" w14:textId="3D353565" w:rsidR="00103B6F" w:rsidRDefault="00FA5203" w:rsidP="007926FE">
      <w:pPr>
        <w:pStyle w:val="Brdtext"/>
      </w:pPr>
      <w:r>
        <w:rPr>
          <w:noProof/>
        </w:rPr>
        <w:drawing>
          <wp:inline distT="0" distB="0" distL="0" distR="0" wp14:anchorId="7C812D4D" wp14:editId="02B3CDE6">
            <wp:extent cx="2400300" cy="373380"/>
            <wp:effectExtent l="0" t="0" r="0" b="7620"/>
            <wp:docPr id="121" name="Bildobjek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00300" cy="373380"/>
                    </a:xfrm>
                    <a:prstGeom prst="rect">
                      <a:avLst/>
                    </a:prstGeom>
                  </pic:spPr>
                </pic:pic>
              </a:graphicData>
            </a:graphic>
          </wp:inline>
        </w:drawing>
      </w:r>
    </w:p>
    <w:p w14:paraId="7354AD7E" w14:textId="08758872" w:rsidR="00B92308" w:rsidRDefault="00B92308" w:rsidP="007926FE">
      <w:pPr>
        <w:pStyle w:val="Brdtext"/>
      </w:pPr>
      <w:r w:rsidRPr="00B92308">
        <w:rPr>
          <w:b/>
        </w:rPr>
        <w:t>Dokument som detta dokument ändrar</w:t>
      </w:r>
      <w:r>
        <w:t xml:space="preserve"> är vanligen en grundförfattning vars bestämmelser ändras av en ändringsförfattning. </w:t>
      </w:r>
      <w:r w:rsidR="007F2B0E">
        <w:t>Markera ur befintlig lista den föreskrift som ändras och för via den lilla pilen över till högra rutan. Om före</w:t>
      </w:r>
      <w:r w:rsidR="00E94DC6">
        <w:softHyphen/>
      </w:r>
      <w:r w:rsidR="007F2B0E">
        <w:t>skrift som ändras inte är inmatad sedan tidigare behöver den matas in nu. Du kommer till inmatningsformuläret för ny myndighetsföreskrift genom det gröna plustecknet</w:t>
      </w:r>
      <w:r w:rsidR="009E6B4F">
        <w:t>:</w:t>
      </w:r>
      <w:r w:rsidR="007F2B0E">
        <w:t xml:space="preserve">  </w:t>
      </w:r>
    </w:p>
    <w:p w14:paraId="1290BBA7" w14:textId="570AB5A5" w:rsidR="00DF4E1E" w:rsidRDefault="007F2B0E" w:rsidP="007926FE">
      <w:pPr>
        <w:pStyle w:val="Brdtext"/>
      </w:pPr>
      <w:r>
        <w:rPr>
          <w:noProof/>
        </w:rPr>
        <mc:AlternateContent>
          <mc:Choice Requires="wps">
            <w:drawing>
              <wp:anchor distT="0" distB="0" distL="114300" distR="114300" simplePos="0" relativeHeight="251694080" behindDoc="0" locked="0" layoutInCell="1" allowOverlap="1" wp14:anchorId="56C177C1" wp14:editId="58752E41">
                <wp:simplePos x="0" y="0"/>
                <wp:positionH relativeFrom="column">
                  <wp:posOffset>4579909</wp:posOffset>
                </wp:positionH>
                <wp:positionV relativeFrom="paragraph">
                  <wp:posOffset>423949</wp:posOffset>
                </wp:positionV>
                <wp:extent cx="200025" cy="179705"/>
                <wp:effectExtent l="0" t="0" r="28575" b="10795"/>
                <wp:wrapNone/>
                <wp:docPr id="19" name="Rektangel 19"/>
                <wp:cNvGraphicFramePr/>
                <a:graphic xmlns:a="http://schemas.openxmlformats.org/drawingml/2006/main">
                  <a:graphicData uri="http://schemas.microsoft.com/office/word/2010/wordprocessingShape">
                    <wps:wsp>
                      <wps:cNvSpPr/>
                      <wps:spPr>
                        <a:xfrm>
                          <a:off x="0" y="0"/>
                          <a:ext cx="200025"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19" o:spid="_x0000_s1026" style="position:absolute;margin-left:360.6pt;margin-top:33.4pt;width:15.75pt;height:14.1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" filled="f" strokecolor="#c00000" strokeweight=".25pt"/>
            </w:pict>
          </mc:Fallback>
        </mc:AlternateContent>
      </w:r>
      <w:r>
        <w:rPr>
          <w:noProof/>
        </w:rPr>
        <mc:AlternateContent>
          <mc:Choice Requires="wps">
            <w:drawing>
              <wp:anchor distT="0" distB="0" distL="114300" distR="114300" simplePos="0" relativeHeight="251692032" behindDoc="0" locked="0" layoutInCell="1" allowOverlap="1" wp14:anchorId="69D3117F" wp14:editId="6153363D">
                <wp:simplePos x="0" y="0"/>
                <wp:positionH relativeFrom="column">
                  <wp:posOffset>2223770</wp:posOffset>
                </wp:positionH>
                <wp:positionV relativeFrom="paragraph">
                  <wp:posOffset>1158240</wp:posOffset>
                </wp:positionV>
                <wp:extent cx="200025" cy="179705"/>
                <wp:effectExtent l="0" t="0" r="28575" b="10795"/>
                <wp:wrapNone/>
                <wp:docPr id="18" name="Rektangel 18"/>
                <wp:cNvGraphicFramePr/>
                <a:graphic xmlns:a="http://schemas.openxmlformats.org/drawingml/2006/main">
                  <a:graphicData uri="http://schemas.microsoft.com/office/word/2010/wordprocessingShape">
                    <wps:wsp>
                      <wps:cNvSpPr/>
                      <wps:spPr>
                        <a:xfrm>
                          <a:off x="0" y="0"/>
                          <a:ext cx="200025"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id="Rektangel 18" o:spid="_x0000_s1026" style="position:absolute;margin-left:175.1pt;margin-top:91.2pt;width:15.75pt;height:14.1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" filled="f" strokecolor="#c00000" strokeweight=".25pt"/>
            </w:pict>
          </mc:Fallback>
        </mc:AlternateContent>
      </w:r>
      <w:r w:rsidR="00DF4E1E">
        <w:rPr>
          <w:noProof/>
        </w:rPr>
        <w:drawing>
          <wp:inline distT="0" distB="0" distL="0" distR="0" wp14:anchorId="50549ABA" wp14:editId="58C09FDF">
            <wp:extent cx="4780915" cy="1473835"/>
            <wp:effectExtent l="0" t="0" r="635"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80915" cy="1473835"/>
                    </a:xfrm>
                    <a:prstGeom prst="rect">
                      <a:avLst/>
                    </a:prstGeom>
                  </pic:spPr>
                </pic:pic>
              </a:graphicData>
            </a:graphic>
          </wp:inline>
        </w:drawing>
      </w:r>
    </w:p>
    <w:p w14:paraId="557BB954" w14:textId="77777777" w:rsidR="00B92308" w:rsidRPr="001B2797" w:rsidRDefault="00B92308" w:rsidP="007926FE">
      <w:pPr>
        <w:pStyle w:val="Brdtext"/>
      </w:pPr>
    </w:p>
    <w:p w14:paraId="0681A62F" w14:textId="44B371BB" w:rsidR="00B92308" w:rsidRDefault="00B92308" w:rsidP="007926FE">
      <w:pPr>
        <w:pStyle w:val="Brdtext"/>
      </w:pPr>
      <w:r w:rsidRPr="00B92308">
        <w:rPr>
          <w:b/>
        </w:rPr>
        <w:t>Dokument som detta dokument upphäver</w:t>
      </w:r>
      <w:r>
        <w:t xml:space="preserve"> är vanligen en tidigare grund</w:t>
      </w:r>
      <w:r>
        <w:softHyphen/>
        <w:t>författ</w:t>
      </w:r>
      <w:r w:rsidR="00F23149">
        <w:softHyphen/>
      </w:r>
      <w:r>
        <w:t>ning som upphävs av en senare grundförfattning inom samma område. Normalt upphävs bara ett dokument, men det förekommer att fler dokument upphävs på samma gång</w:t>
      </w:r>
      <w:r w:rsidR="009E6B4F">
        <w:t>:</w:t>
      </w:r>
      <w:r>
        <w:t xml:space="preserve"> </w:t>
      </w:r>
    </w:p>
    <w:p w14:paraId="36D1044F" w14:textId="30C922F6" w:rsidR="00B92308" w:rsidRDefault="00692ABA" w:rsidP="00B92308">
      <w:pPr>
        <w:pStyle w:val="Brdtext"/>
      </w:pPr>
      <w:r>
        <w:rPr>
          <w:noProof/>
        </w:rPr>
        <w:drawing>
          <wp:inline distT="0" distB="0" distL="0" distR="0" wp14:anchorId="70C200BB" wp14:editId="03435EBF">
            <wp:extent cx="4780915" cy="1491304"/>
            <wp:effectExtent l="0" t="0" r="635"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80915" cy="1491304"/>
                    </a:xfrm>
                    <a:prstGeom prst="rect">
                      <a:avLst/>
                    </a:prstGeom>
                  </pic:spPr>
                </pic:pic>
              </a:graphicData>
            </a:graphic>
          </wp:inline>
        </w:drawing>
      </w:r>
    </w:p>
    <w:p w14:paraId="0B9F1D20" w14:textId="77777777" w:rsidR="00DF4E1E" w:rsidRPr="001B2797" w:rsidRDefault="00DF4E1E" w:rsidP="00B92308">
      <w:pPr>
        <w:pStyle w:val="Brdtext"/>
      </w:pPr>
    </w:p>
    <w:p w14:paraId="63E73801" w14:textId="77777777" w:rsidR="001B2797" w:rsidRDefault="001B2797">
      <w:pPr>
        <w:rPr>
          <w:b/>
        </w:rPr>
      </w:pPr>
      <w:r>
        <w:rPr>
          <w:b/>
        </w:rPr>
        <w:br w:type="page"/>
      </w:r>
    </w:p>
    <w:p w14:paraId="722D009B" w14:textId="1CBB98F2" w:rsidR="007926FE" w:rsidRDefault="00B92308" w:rsidP="00B92308">
      <w:pPr>
        <w:pStyle w:val="Brdtext"/>
      </w:pPr>
      <w:r w:rsidRPr="00692ABA">
        <w:rPr>
          <w:b/>
        </w:rPr>
        <w:lastRenderedPageBreak/>
        <w:t>EU-rättsreferenser</w:t>
      </w:r>
      <w:r w:rsidRPr="00692ABA">
        <w:t xml:space="preserve"> handlar om vilka EU-direktiv som </w:t>
      </w:r>
      <w:r w:rsidR="007926FE" w:rsidRPr="00692ABA">
        <w:t xml:space="preserve">föreskriften eventuellt implementerar, helt eller delvis. </w:t>
      </w:r>
      <w:r w:rsidR="00B63BC3">
        <w:t>Uppgift om detta</w:t>
      </w:r>
      <w:r w:rsidR="007926FE" w:rsidRPr="00692ABA">
        <w:t xml:space="preserve"> framgår normalt i en fotnot på föreskriftens förstasida</w:t>
      </w:r>
      <w:r w:rsidR="009E6B4F">
        <w:t>:</w:t>
      </w:r>
      <w:r w:rsidRPr="00692ABA">
        <w:t xml:space="preserve"> </w:t>
      </w:r>
    </w:p>
    <w:p w14:paraId="437D2C0D" w14:textId="6543575B" w:rsidR="00B92308" w:rsidRDefault="008C5791" w:rsidP="00B92308">
      <w:pPr>
        <w:pStyle w:val="Brdtext"/>
      </w:pPr>
      <w:r>
        <w:rPr>
          <w:noProof/>
        </w:rPr>
        <w:drawing>
          <wp:inline distT="0" distB="0" distL="0" distR="0" wp14:anchorId="637B3485" wp14:editId="08C9D333">
            <wp:extent cx="4780915" cy="1408962"/>
            <wp:effectExtent l="0" t="0" r="635" b="127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80915" cy="1408962"/>
                    </a:xfrm>
                    <a:prstGeom prst="rect">
                      <a:avLst/>
                    </a:prstGeom>
                  </pic:spPr>
                </pic:pic>
              </a:graphicData>
            </a:graphic>
          </wp:inline>
        </w:drawing>
      </w:r>
    </w:p>
    <w:p w14:paraId="13394A1C" w14:textId="040FAB3E" w:rsidR="008C5791" w:rsidRPr="001B2797" w:rsidRDefault="008C5791" w:rsidP="00B92308">
      <w:pPr>
        <w:pStyle w:val="Brdtext"/>
      </w:pPr>
    </w:p>
    <w:p w14:paraId="340FBE5F" w14:textId="6A940F79" w:rsidR="007926FE" w:rsidRPr="00EA5129" w:rsidRDefault="00B92308" w:rsidP="00B92308">
      <w:pPr>
        <w:pStyle w:val="Brdtext"/>
      </w:pPr>
      <w:r w:rsidRPr="00B92308">
        <w:rPr>
          <w:b/>
        </w:rPr>
        <w:t>Ämnesord – myndighetens kategorisering</w:t>
      </w:r>
      <w:r>
        <w:t xml:space="preserve"> är avsett för de </w:t>
      </w:r>
      <w:r w:rsidR="007926FE">
        <w:t>myndigheter som har delat in sina föreskrifter i ämnesord, områden eller kategorier</w:t>
      </w:r>
      <w:r>
        <w:t xml:space="preserve">. </w:t>
      </w:r>
      <w:r w:rsidR="00AC64B6">
        <w:t>Ämnesord läggs upp av administratören</w:t>
      </w:r>
      <w:r w:rsidR="0051752A">
        <w:t>:</w:t>
      </w:r>
      <w:r w:rsidR="00AC64B6">
        <w:t xml:space="preserve"> </w:t>
      </w:r>
    </w:p>
    <w:p w14:paraId="5B071F92" w14:textId="17253BC6" w:rsidR="007926FE" w:rsidRDefault="00AC64B6" w:rsidP="007926FE">
      <w:pPr>
        <w:pStyle w:val="Brdtext"/>
      </w:pPr>
      <w:r>
        <w:rPr>
          <w:noProof/>
        </w:rPr>
        <w:drawing>
          <wp:inline distT="0" distB="0" distL="0" distR="0" wp14:anchorId="10BBEB83" wp14:editId="71DDF805">
            <wp:extent cx="4780915" cy="1476564"/>
            <wp:effectExtent l="0" t="0" r="635" b="952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80915" cy="1476564"/>
                    </a:xfrm>
                    <a:prstGeom prst="rect">
                      <a:avLst/>
                    </a:prstGeom>
                  </pic:spPr>
                </pic:pic>
              </a:graphicData>
            </a:graphic>
          </wp:inline>
        </w:drawing>
      </w:r>
    </w:p>
    <w:p w14:paraId="3B5314CF" w14:textId="77777777" w:rsidR="001C3BA5" w:rsidRDefault="001C3BA5" w:rsidP="007926FE">
      <w:pPr>
        <w:pStyle w:val="Brdtext"/>
      </w:pPr>
    </w:p>
    <w:p w14:paraId="12CED71F" w14:textId="77777777" w:rsidR="007926FE" w:rsidRDefault="009B4E9B" w:rsidP="007926FE">
      <w:pPr>
        <w:pStyle w:val="Rubrik2"/>
      </w:pPr>
      <w:bookmarkStart w:id="28" w:name="_Toc468719920"/>
      <w:r>
        <w:t>Spara och k</w:t>
      </w:r>
      <w:r w:rsidR="007926FE">
        <w:t>ontrollera dokumentet</w:t>
      </w:r>
      <w:bookmarkEnd w:id="28"/>
    </w:p>
    <w:p w14:paraId="241F692D" w14:textId="420BFFB7" w:rsidR="009B4E9B" w:rsidRDefault="009B4E9B" w:rsidP="007926FE">
      <w:pPr>
        <w:pStyle w:val="Brdtext"/>
      </w:pPr>
      <w:r>
        <w:t>När all information är inmatad väljer du knappen Spara. Du kommer då till över</w:t>
      </w:r>
      <w:r w:rsidR="000E63C4">
        <w:softHyphen/>
      </w:r>
      <w:r>
        <w:t>siktsvyn för alla föreskrifter</w:t>
      </w:r>
      <w:r w:rsidR="0051752A">
        <w:t>:</w:t>
      </w:r>
      <w:r w:rsidR="007926FE">
        <w:t xml:space="preserve"> </w:t>
      </w:r>
    </w:p>
    <w:p w14:paraId="64129D91" w14:textId="7499CB75" w:rsidR="009B4E9B" w:rsidRDefault="0051752A" w:rsidP="007926FE">
      <w:pPr>
        <w:pStyle w:val="Brdtext"/>
      </w:pPr>
      <w:r>
        <w:rPr>
          <w:noProof/>
        </w:rPr>
        <mc:AlternateContent>
          <mc:Choice Requires="wps">
            <w:drawing>
              <wp:anchor distT="0" distB="0" distL="114300" distR="114300" simplePos="0" relativeHeight="251751424" behindDoc="0" locked="0" layoutInCell="1" allowOverlap="1" wp14:anchorId="0675627D" wp14:editId="4B1F4755">
                <wp:simplePos x="0" y="0"/>
                <wp:positionH relativeFrom="column">
                  <wp:posOffset>2170257</wp:posOffset>
                </wp:positionH>
                <wp:positionV relativeFrom="paragraph">
                  <wp:posOffset>462</wp:posOffset>
                </wp:positionV>
                <wp:extent cx="484909" cy="290945"/>
                <wp:effectExtent l="0" t="0" r="10795" b="13970"/>
                <wp:wrapNone/>
                <wp:docPr id="12" name="Rektangel 12"/>
                <wp:cNvGraphicFramePr/>
                <a:graphic xmlns:a="http://schemas.openxmlformats.org/drawingml/2006/main">
                  <a:graphicData uri="http://schemas.microsoft.com/office/word/2010/wordprocessingShape">
                    <wps:wsp>
                      <wps:cNvSpPr/>
                      <wps:spPr>
                        <a:xfrm>
                          <a:off x="0" y="0"/>
                          <a:ext cx="484909" cy="29094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2" o:spid="_x0000_s1026" style="position:absolute;margin-left:170.9pt;margin-top:.05pt;width:38.2pt;height:22.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" filled="f" strokecolor="#c00000" strokeweight=".25pt"/>
            </w:pict>
          </mc:Fallback>
        </mc:AlternateContent>
      </w:r>
      <w:r w:rsidR="009B4E9B">
        <w:rPr>
          <w:noProof/>
        </w:rPr>
        <w:drawing>
          <wp:inline distT="0" distB="0" distL="0" distR="0" wp14:anchorId="20171E0A" wp14:editId="31E8259F">
            <wp:extent cx="2708564" cy="294142"/>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09678" cy="294263"/>
                    </a:xfrm>
                    <a:prstGeom prst="rect">
                      <a:avLst/>
                    </a:prstGeom>
                  </pic:spPr>
                </pic:pic>
              </a:graphicData>
            </a:graphic>
          </wp:inline>
        </w:drawing>
      </w:r>
    </w:p>
    <w:p w14:paraId="3768603B" w14:textId="77777777" w:rsidR="003C3660" w:rsidRPr="003C3660" w:rsidRDefault="003C3660" w:rsidP="007926FE">
      <w:pPr>
        <w:pStyle w:val="Brdtext"/>
        <w:rPr>
          <w:sz w:val="16"/>
        </w:rPr>
      </w:pPr>
    </w:p>
    <w:p w14:paraId="3933A2B0" w14:textId="5FDD4158" w:rsidR="007926FE" w:rsidRDefault="009B4E9B" w:rsidP="007926FE">
      <w:pPr>
        <w:pStyle w:val="Brdtext"/>
      </w:pPr>
      <w:r>
        <w:t xml:space="preserve">I översiktsvyn kan du </w:t>
      </w:r>
      <w:r w:rsidR="007926FE">
        <w:t xml:space="preserve">kontrollera </w:t>
      </w:r>
      <w:r>
        <w:t xml:space="preserve">dokumentets </w:t>
      </w:r>
      <w:r w:rsidR="007926FE">
        <w:t>grundläggande egenskaper</w:t>
      </w:r>
      <w:r>
        <w:t xml:space="preserve">. </w:t>
      </w:r>
    </w:p>
    <w:p w14:paraId="0CF4F9B4" w14:textId="77777777" w:rsidR="007E2134" w:rsidRDefault="009B4E9B" w:rsidP="009D0FC7">
      <w:pPr>
        <w:pStyle w:val="Brdtext"/>
      </w:pPr>
      <w:r>
        <w:rPr>
          <w:noProof/>
        </w:rPr>
        <mc:AlternateContent>
          <mc:Choice Requires="wps">
            <w:drawing>
              <wp:anchor distT="0" distB="0" distL="114300" distR="114300" simplePos="0" relativeHeight="251696128" behindDoc="0" locked="0" layoutInCell="1" allowOverlap="1" wp14:anchorId="31F8233F" wp14:editId="176D039A">
                <wp:simplePos x="0" y="0"/>
                <wp:positionH relativeFrom="column">
                  <wp:posOffset>167640</wp:posOffset>
                </wp:positionH>
                <wp:positionV relativeFrom="paragraph">
                  <wp:posOffset>878782</wp:posOffset>
                </wp:positionV>
                <wp:extent cx="332509" cy="179705"/>
                <wp:effectExtent l="0" t="0" r="10795" b="10795"/>
                <wp:wrapNone/>
                <wp:docPr id="30" name="Rektangel 30"/>
                <wp:cNvGraphicFramePr/>
                <a:graphic xmlns:a="http://schemas.openxmlformats.org/drawingml/2006/main">
                  <a:graphicData uri="http://schemas.microsoft.com/office/word/2010/wordprocessingShape">
                    <wps:wsp>
                      <wps:cNvSpPr/>
                      <wps:spPr>
                        <a:xfrm>
                          <a:off x="0" y="0"/>
                          <a:ext cx="332509"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ktangel 30" o:spid="_x0000_s1026" style="position:absolute;margin-left:13.2pt;margin-top:69.2pt;width:26.2pt;height:14.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" filled="f" strokecolor="#c00000" strokeweight=".25pt"/>
            </w:pict>
          </mc:Fallback>
        </mc:AlternateContent>
      </w:r>
      <w:r>
        <w:rPr>
          <w:noProof/>
        </w:rPr>
        <w:drawing>
          <wp:inline distT="0" distB="0" distL="0" distR="0" wp14:anchorId="4C2FEB02" wp14:editId="6557912D">
            <wp:extent cx="4780915" cy="1047572"/>
            <wp:effectExtent l="0" t="0" r="635" b="635"/>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80915" cy="1047572"/>
                    </a:xfrm>
                    <a:prstGeom prst="rect">
                      <a:avLst/>
                    </a:prstGeom>
                  </pic:spPr>
                </pic:pic>
              </a:graphicData>
            </a:graphic>
          </wp:inline>
        </w:drawing>
      </w:r>
    </w:p>
    <w:p w14:paraId="2D1C37F9" w14:textId="77777777" w:rsidR="00F23149" w:rsidRDefault="00F23149" w:rsidP="009D0FC7">
      <w:pPr>
        <w:pStyle w:val="Brdtext"/>
      </w:pPr>
    </w:p>
    <w:p w14:paraId="50111A81" w14:textId="3B32A9FE" w:rsidR="00BA0825" w:rsidRDefault="00BA0825" w:rsidP="00BA0825">
      <w:pPr>
        <w:pStyle w:val="Rubrik2"/>
      </w:pPr>
      <w:bookmarkStart w:id="29" w:name="_Toc468719921"/>
      <w:r>
        <w:t>Redigera dokument</w:t>
      </w:r>
      <w:bookmarkEnd w:id="29"/>
    </w:p>
    <w:p w14:paraId="0909D843" w14:textId="2B1994DF" w:rsidR="00BA0825" w:rsidRPr="00BA0825" w:rsidRDefault="00BA0825" w:rsidP="00BA0825">
      <w:pPr>
        <w:pStyle w:val="Brdtext"/>
      </w:pPr>
      <w:r>
        <w:t>Vill du titta närmare på eller redigera ett dokument når du redigeringsläget genom föreskriftens beteckn</w:t>
      </w:r>
      <w:r w:rsidR="002D1C88">
        <w:t>ing, i kolumnen identifierare (se bild</w:t>
      </w:r>
      <w:r>
        <w:t xml:space="preserve"> ovan</w:t>
      </w:r>
      <w:r w:rsidR="002D1C88">
        <w:t>)</w:t>
      </w:r>
      <w:r>
        <w:t>.</w:t>
      </w:r>
    </w:p>
    <w:p w14:paraId="34A32849" w14:textId="028FD6C7" w:rsidR="009A22A4" w:rsidRDefault="009A22A4" w:rsidP="009A22A4">
      <w:pPr>
        <w:pStyle w:val="Rubrik2"/>
      </w:pPr>
      <w:bookmarkStart w:id="30" w:name="_Toc468719922"/>
      <w:r>
        <w:lastRenderedPageBreak/>
        <w:t>Radera dokument</w:t>
      </w:r>
      <w:bookmarkEnd w:id="30"/>
    </w:p>
    <w:p w14:paraId="038EDDE3" w14:textId="4F7B1930" w:rsidR="00092660" w:rsidRDefault="00092660" w:rsidP="00092660">
      <w:pPr>
        <w:pStyle w:val="Brdtext"/>
      </w:pPr>
      <w:r>
        <w:t>Dokument ska normalt inte raderas. Inte heller i samband med att de upphävs. För de fall radering ändå är aktuellt, till exempel om dokumentet aldrig var avsett att ingå i systemet, kan det göras bland annat från översiktsvyn med alla före</w:t>
      </w:r>
      <w:r>
        <w:softHyphen/>
        <w:t>skrift</w:t>
      </w:r>
      <w:r>
        <w:softHyphen/>
        <w:t xml:space="preserve">er. </w:t>
      </w:r>
    </w:p>
    <w:p w14:paraId="44E15AE2" w14:textId="77777777" w:rsidR="00AA7FA9" w:rsidRDefault="00AA7FA9" w:rsidP="00092660">
      <w:pPr>
        <w:pStyle w:val="Brdtext"/>
      </w:pPr>
    </w:p>
    <w:p w14:paraId="2E9C0D2C" w14:textId="4F8F5E9F" w:rsidR="00F23149" w:rsidRDefault="00F23149" w:rsidP="00F23149">
      <w:pPr>
        <w:pStyle w:val="Rubrik2"/>
      </w:pPr>
      <w:bookmarkStart w:id="31" w:name="_Toc468719923"/>
      <w:r>
        <w:t xml:space="preserve">Lägga </w:t>
      </w:r>
      <w:r w:rsidR="001C64FD">
        <w:t>till</w:t>
      </w:r>
      <w:r>
        <w:t xml:space="preserve"> allmänna råd</w:t>
      </w:r>
      <w:bookmarkEnd w:id="31"/>
    </w:p>
    <w:p w14:paraId="33B20FED" w14:textId="1C7F00A3" w:rsidR="00A66B0F" w:rsidRDefault="00A66B0F" w:rsidP="00F23149">
      <w:pPr>
        <w:pStyle w:val="Brdtext"/>
      </w:pPr>
      <w:r>
        <w:t>Används för all</w:t>
      </w:r>
      <w:r w:rsidR="000E63C4">
        <w:t xml:space="preserve">männa råd som är egna dokument. Formuläret är en något enklare version än formuläret för föreskrifter. Bland annat krävs inte </w:t>
      </w:r>
      <w:r w:rsidR="002D1C88">
        <w:t>referens till bemyndiganden</w:t>
      </w:r>
      <w:r w:rsidR="000E63C4">
        <w:t xml:space="preserve">. </w:t>
      </w:r>
    </w:p>
    <w:p w14:paraId="5119C0C0" w14:textId="5E117ADF" w:rsidR="00F23149" w:rsidRDefault="00A66B0F" w:rsidP="00F23149">
      <w:pPr>
        <w:pStyle w:val="Brdtext"/>
      </w:pPr>
      <w:r>
        <w:t xml:space="preserve">Dokument som innehåller både föreskrift och allmänna råd ska matas in som </w:t>
      </w:r>
      <w:r w:rsidR="007C3163">
        <w:t>myndighets</w:t>
      </w:r>
      <w:r>
        <w:t xml:space="preserve">föreskrift. </w:t>
      </w:r>
    </w:p>
    <w:p w14:paraId="05EB8642" w14:textId="77777777" w:rsidR="00AA7FA9" w:rsidRDefault="00AA7FA9">
      <w:pPr>
        <w:rPr>
          <w:rFonts w:ascii="Trebuchet MS" w:hAnsi="Trebuchet MS"/>
          <w:b/>
          <w:kern w:val="28"/>
          <w:sz w:val="30"/>
        </w:rPr>
      </w:pPr>
      <w:r>
        <w:br w:type="page"/>
      </w:r>
    </w:p>
    <w:p w14:paraId="640474CB" w14:textId="14687209" w:rsidR="007E2134" w:rsidRDefault="00C61A6B" w:rsidP="007E2134">
      <w:pPr>
        <w:pStyle w:val="Rubrik1"/>
      </w:pPr>
      <w:bookmarkStart w:id="32" w:name="_Toc468719924"/>
      <w:r>
        <w:lastRenderedPageBreak/>
        <w:t xml:space="preserve">Redaktör </w:t>
      </w:r>
      <w:r w:rsidR="00AD3147">
        <w:t>–</w:t>
      </w:r>
      <w:r>
        <w:t xml:space="preserve"> </w:t>
      </w:r>
      <w:r w:rsidR="007926FE">
        <w:t>Publicera</w:t>
      </w:r>
      <w:r w:rsidR="00AD3147">
        <w:t xml:space="preserve"> föreskrifter och allmänna råd</w:t>
      </w:r>
      <w:bookmarkEnd w:id="32"/>
    </w:p>
    <w:p w14:paraId="1A0170EE" w14:textId="6AF845F4" w:rsidR="00A84E9F" w:rsidRDefault="007926FE" w:rsidP="007926FE">
      <w:pPr>
        <w:pStyle w:val="Brdtext"/>
      </w:pPr>
      <w:r>
        <w:t>När en föreskrift</w:t>
      </w:r>
      <w:r w:rsidR="00E26036">
        <w:t xml:space="preserve"> eller ett allmänt råd är inmatat i systemet och kontrollerat är det dags att publicera </w:t>
      </w:r>
      <w:r w:rsidR="00E26036" w:rsidRPr="00F77956">
        <w:t xml:space="preserve">dokumentet så att det blir </w:t>
      </w:r>
      <w:r w:rsidR="00F77956">
        <w:t xml:space="preserve">tillgängligt i det publika nyhetsflödet (ATOM/RSS). </w:t>
      </w:r>
      <w:r w:rsidR="00E26036">
        <w:t xml:space="preserve"> </w:t>
      </w:r>
    </w:p>
    <w:p w14:paraId="4456247D" w14:textId="512FFDE5" w:rsidR="007926FE" w:rsidRDefault="00ED22D5" w:rsidP="007926FE">
      <w:pPr>
        <w:pStyle w:val="Brdtext"/>
      </w:pPr>
      <w:r>
        <w:t xml:space="preserve">Du publicerar </w:t>
      </w:r>
      <w:r w:rsidR="00E26036">
        <w:t xml:space="preserve">genom att markera kryssrutan till vänster om föreskriften och sedan välja Åtgärd: Publicera markerade dokument via FST. </w:t>
      </w:r>
      <w:r>
        <w:t xml:space="preserve">Bekräfta med knappen </w:t>
      </w:r>
      <w:r w:rsidR="00E26036">
        <w:t>Utför</w:t>
      </w:r>
      <w:r w:rsidR="00FE6769">
        <w:t>:</w:t>
      </w:r>
      <w:r w:rsidR="00E26036">
        <w:t xml:space="preserve"> </w:t>
      </w:r>
    </w:p>
    <w:p w14:paraId="37C2BAEF" w14:textId="77777777" w:rsidR="00E26036" w:rsidRDefault="00E26036" w:rsidP="007926FE">
      <w:pPr>
        <w:pStyle w:val="Brdtext"/>
      </w:pPr>
      <w:r>
        <w:rPr>
          <w:noProof/>
        </w:rPr>
        <mc:AlternateContent>
          <mc:Choice Requires="wps">
            <w:drawing>
              <wp:anchor distT="0" distB="0" distL="114300" distR="114300" simplePos="0" relativeHeight="251700224" behindDoc="0" locked="0" layoutInCell="1" allowOverlap="1" wp14:anchorId="6B69694D" wp14:editId="45F995C6">
                <wp:simplePos x="0" y="0"/>
                <wp:positionH relativeFrom="column">
                  <wp:posOffset>1957647</wp:posOffset>
                </wp:positionH>
                <wp:positionV relativeFrom="paragraph">
                  <wp:posOffset>584200</wp:posOffset>
                </wp:positionV>
                <wp:extent cx="234950" cy="179705"/>
                <wp:effectExtent l="0" t="0" r="12700" b="10795"/>
                <wp:wrapNone/>
                <wp:docPr id="40" name="Rektangel 40"/>
                <wp:cNvGraphicFramePr/>
                <a:graphic xmlns:a="http://schemas.openxmlformats.org/drawingml/2006/main">
                  <a:graphicData uri="http://schemas.microsoft.com/office/word/2010/wordprocessingShape">
                    <wps:wsp>
                      <wps:cNvSpPr/>
                      <wps:spPr>
                        <a:xfrm>
                          <a:off x="0" y="0"/>
                          <a:ext cx="234950"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ktangel 40" o:spid="_x0000_s1026" style="position:absolute;margin-left:154.15pt;margin-top:46pt;width:18.5pt;height:14.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" filled="f" strokecolor="#c00000" strokeweight=".25pt"/>
            </w:pict>
          </mc:Fallback>
        </mc:AlternateContent>
      </w:r>
      <w:r>
        <w:rPr>
          <w:noProof/>
        </w:rPr>
        <mc:AlternateContent>
          <mc:Choice Requires="wps">
            <w:drawing>
              <wp:anchor distT="0" distB="0" distL="114300" distR="114300" simplePos="0" relativeHeight="251698176" behindDoc="0" locked="0" layoutInCell="1" allowOverlap="1" wp14:anchorId="12F3AEDD" wp14:editId="29881746">
                <wp:simplePos x="0" y="0"/>
                <wp:positionH relativeFrom="column">
                  <wp:posOffset>71293</wp:posOffset>
                </wp:positionH>
                <wp:positionV relativeFrom="paragraph">
                  <wp:posOffset>585932</wp:posOffset>
                </wp:positionV>
                <wp:extent cx="1863437" cy="179705"/>
                <wp:effectExtent l="0" t="0" r="22860" b="10795"/>
                <wp:wrapNone/>
                <wp:docPr id="39" name="Rektangel 39"/>
                <wp:cNvGraphicFramePr/>
                <a:graphic xmlns:a="http://schemas.openxmlformats.org/drawingml/2006/main">
                  <a:graphicData uri="http://schemas.microsoft.com/office/word/2010/wordprocessingShape">
                    <wps:wsp>
                      <wps:cNvSpPr/>
                      <wps:spPr>
                        <a:xfrm>
                          <a:off x="0" y="0"/>
                          <a:ext cx="1863437"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ktangel 39" o:spid="_x0000_s1026" style="position:absolute;margin-left:5.6pt;margin-top:46.15pt;width:146.75pt;height:14.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" filled="f" strokecolor="#c00000" strokeweight=".25pt"/>
            </w:pict>
          </mc:Fallback>
        </mc:AlternateContent>
      </w:r>
      <w:r>
        <w:rPr>
          <w:noProof/>
        </w:rPr>
        <mc:AlternateContent>
          <mc:Choice Requires="wps">
            <w:drawing>
              <wp:anchor distT="0" distB="0" distL="114300" distR="114300" simplePos="0" relativeHeight="251702272" behindDoc="0" locked="0" layoutInCell="1" allowOverlap="1" wp14:anchorId="64F19ABD" wp14:editId="23CA3B59">
                <wp:simplePos x="0" y="0"/>
                <wp:positionH relativeFrom="column">
                  <wp:posOffset>34232</wp:posOffset>
                </wp:positionH>
                <wp:positionV relativeFrom="paragraph">
                  <wp:posOffset>1465580</wp:posOffset>
                </wp:positionV>
                <wp:extent cx="180109" cy="179705"/>
                <wp:effectExtent l="0" t="0" r="10795" b="10795"/>
                <wp:wrapNone/>
                <wp:docPr id="45" name="Rektangel 45"/>
                <wp:cNvGraphicFramePr/>
                <a:graphic xmlns:a="http://schemas.openxmlformats.org/drawingml/2006/main">
                  <a:graphicData uri="http://schemas.microsoft.com/office/word/2010/wordprocessingShape">
                    <wps:wsp>
                      <wps:cNvSpPr/>
                      <wps:spPr>
                        <a:xfrm>
                          <a:off x="0" y="0"/>
                          <a:ext cx="180109"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ktangel 45" o:spid="_x0000_s1026" style="position:absolute;margin-left:2.7pt;margin-top:115.4pt;width:14.2pt;height:14.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" filled="f" strokecolor="#c00000" strokeweight=".25pt"/>
            </w:pict>
          </mc:Fallback>
        </mc:AlternateContent>
      </w:r>
      <w:r>
        <w:rPr>
          <w:noProof/>
        </w:rPr>
        <w:drawing>
          <wp:inline distT="0" distB="0" distL="0" distR="0" wp14:anchorId="20539462" wp14:editId="41703F48">
            <wp:extent cx="2812473" cy="1652852"/>
            <wp:effectExtent l="0" t="0" r="6985" b="5080"/>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10566" cy="1651731"/>
                    </a:xfrm>
                    <a:prstGeom prst="rect">
                      <a:avLst/>
                    </a:prstGeom>
                  </pic:spPr>
                </pic:pic>
              </a:graphicData>
            </a:graphic>
          </wp:inline>
        </w:drawing>
      </w:r>
    </w:p>
    <w:p w14:paraId="771B1196" w14:textId="77777777" w:rsidR="005004C3" w:rsidRPr="00AA7FA9" w:rsidRDefault="005004C3" w:rsidP="007926FE">
      <w:pPr>
        <w:pStyle w:val="Brdtext"/>
        <w:rPr>
          <w:sz w:val="16"/>
        </w:rPr>
      </w:pPr>
    </w:p>
    <w:p w14:paraId="448A2F67" w14:textId="6BD83F44" w:rsidR="00E26036" w:rsidRDefault="005004C3" w:rsidP="007926FE">
      <w:pPr>
        <w:pStyle w:val="Brdtext"/>
      </w:pPr>
      <w:r>
        <w:t>Du får bekräftelse på publiceringen</w:t>
      </w:r>
      <w:r w:rsidR="00FE6769">
        <w:t>:</w:t>
      </w:r>
    </w:p>
    <w:p w14:paraId="04494E53" w14:textId="61799206" w:rsidR="000F6A03" w:rsidRDefault="005004C3" w:rsidP="007926FE">
      <w:pPr>
        <w:pStyle w:val="Brdtext"/>
        <w:rPr>
          <w:noProof/>
        </w:rPr>
      </w:pPr>
      <w:r>
        <w:rPr>
          <w:noProof/>
        </w:rPr>
        <w:drawing>
          <wp:inline distT="0" distB="0" distL="0" distR="0" wp14:anchorId="0FE3EAC4" wp14:editId="7AB1D859">
            <wp:extent cx="1988128" cy="606270"/>
            <wp:effectExtent l="0" t="0" r="0" b="3810"/>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88128" cy="606270"/>
                    </a:xfrm>
                    <a:prstGeom prst="rect">
                      <a:avLst/>
                    </a:prstGeom>
                  </pic:spPr>
                </pic:pic>
              </a:graphicData>
            </a:graphic>
          </wp:inline>
        </w:drawing>
      </w:r>
      <w:r w:rsidR="00A84E9F" w:rsidRPr="00A84E9F">
        <w:rPr>
          <w:noProof/>
        </w:rPr>
        <w:t xml:space="preserve"> </w:t>
      </w:r>
    </w:p>
    <w:p w14:paraId="7B4F30DE" w14:textId="77777777" w:rsidR="00AA7FA9" w:rsidRDefault="00AA7FA9" w:rsidP="007926FE">
      <w:pPr>
        <w:pStyle w:val="Brdtext"/>
        <w:rPr>
          <w:noProof/>
        </w:rPr>
      </w:pPr>
    </w:p>
    <w:p w14:paraId="7251A5BD" w14:textId="77777777" w:rsidR="0068349F" w:rsidRDefault="0068349F" w:rsidP="0068349F">
      <w:pPr>
        <w:pStyle w:val="Rubrik2"/>
      </w:pPr>
      <w:bookmarkStart w:id="33" w:name="_Toc468719925"/>
      <w:r>
        <w:t>Se det publicerade dokumentet i ATOM-flödet</w:t>
      </w:r>
      <w:bookmarkEnd w:id="33"/>
    </w:p>
    <w:p w14:paraId="41504A75" w14:textId="04948CC8" w:rsidR="0068349F" w:rsidRDefault="0068349F" w:rsidP="0068349F">
      <w:pPr>
        <w:pStyle w:val="Brdtext"/>
      </w:pPr>
      <w:r>
        <w:t>Du kan nu se det publicerade dokumentet i ATOM-flödet. Gå till startsidan Webbplatsadministration och välj Visa ATOM-flödet</w:t>
      </w:r>
      <w:r w:rsidR="00FE6769">
        <w:t>:</w:t>
      </w:r>
    </w:p>
    <w:p w14:paraId="40453BA7" w14:textId="77777777" w:rsidR="0068349F" w:rsidRDefault="0068349F" w:rsidP="0068349F">
      <w:pPr>
        <w:pStyle w:val="Brdtext"/>
      </w:pPr>
      <w:r>
        <w:rPr>
          <w:noProof/>
        </w:rPr>
        <w:drawing>
          <wp:inline distT="0" distB="0" distL="0" distR="0" wp14:anchorId="2ADFF9CD" wp14:editId="6D7EEBBC">
            <wp:extent cx="1101437" cy="507329"/>
            <wp:effectExtent l="0" t="0" r="3810" b="7620"/>
            <wp:docPr id="49" name="Bildobjek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098411" cy="505935"/>
                    </a:xfrm>
                    <a:prstGeom prst="rect">
                      <a:avLst/>
                    </a:prstGeom>
                  </pic:spPr>
                </pic:pic>
              </a:graphicData>
            </a:graphic>
          </wp:inline>
        </w:drawing>
      </w:r>
    </w:p>
    <w:p w14:paraId="3B0E44A5" w14:textId="77777777" w:rsidR="0068349F" w:rsidRPr="00AA7FA9" w:rsidRDefault="0068349F" w:rsidP="0068349F">
      <w:pPr>
        <w:pStyle w:val="Brdtext"/>
        <w:rPr>
          <w:sz w:val="14"/>
        </w:rPr>
      </w:pPr>
    </w:p>
    <w:p w14:paraId="2D6C32A7" w14:textId="2812AF29" w:rsidR="0068349F" w:rsidRDefault="0068349F" w:rsidP="0068349F">
      <w:pPr>
        <w:pStyle w:val="Brdtext"/>
      </w:pPr>
      <w:r>
        <w:t>Exempel på hur flödet kan se ut:</w:t>
      </w:r>
    </w:p>
    <w:p w14:paraId="7001060A" w14:textId="414CECE7" w:rsidR="0068349F" w:rsidRDefault="0068349F" w:rsidP="007926FE">
      <w:pPr>
        <w:pStyle w:val="Brdtext"/>
      </w:pPr>
      <w:r>
        <w:rPr>
          <w:noProof/>
        </w:rPr>
        <w:drawing>
          <wp:inline distT="0" distB="0" distL="0" distR="0" wp14:anchorId="3F2934F5" wp14:editId="4B93B4D1">
            <wp:extent cx="2770910" cy="2013282"/>
            <wp:effectExtent l="0" t="0" r="0" b="6350"/>
            <wp:docPr id="50" name="Bildobjek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70910" cy="2013282"/>
                    </a:xfrm>
                    <a:prstGeom prst="rect">
                      <a:avLst/>
                    </a:prstGeom>
                  </pic:spPr>
                </pic:pic>
              </a:graphicData>
            </a:graphic>
          </wp:inline>
        </w:drawing>
      </w:r>
    </w:p>
    <w:p w14:paraId="7B02B2F0" w14:textId="3197A7D6" w:rsidR="00092660" w:rsidRDefault="00092660" w:rsidP="007926FE">
      <w:pPr>
        <w:pStyle w:val="Brdtext"/>
      </w:pPr>
      <w:r>
        <w:lastRenderedPageBreak/>
        <w:t>Varje gång du publicerar ett dokument skapas ett nytt flöde som innehåller samtliga dokument som ska publiceras.</w:t>
      </w:r>
    </w:p>
    <w:p w14:paraId="7C8CA651" w14:textId="77777777" w:rsidR="00AA7FA9" w:rsidRDefault="00AA7FA9" w:rsidP="007926FE">
      <w:pPr>
        <w:pStyle w:val="Brdtext"/>
      </w:pPr>
    </w:p>
    <w:p w14:paraId="78A3532C" w14:textId="6CC5B49F" w:rsidR="00D36C02" w:rsidRDefault="00FE7E4F" w:rsidP="00D36C02">
      <w:pPr>
        <w:pStyle w:val="Rubrik2"/>
      </w:pPr>
      <w:bookmarkStart w:id="34" w:name="_Toc468719926"/>
      <w:r>
        <w:t xml:space="preserve">Om du redigerar i ett </w:t>
      </w:r>
      <w:r w:rsidR="00D36C02">
        <w:t>publicerat dokument</w:t>
      </w:r>
      <w:r w:rsidR="0083704E">
        <w:t>…</w:t>
      </w:r>
      <w:bookmarkEnd w:id="34"/>
    </w:p>
    <w:p w14:paraId="0B5EDBB9" w14:textId="5091F04B" w:rsidR="00992F6C" w:rsidRDefault="00D36C02" w:rsidP="00D36C02">
      <w:pPr>
        <w:pStyle w:val="Brdtext"/>
      </w:pPr>
      <w:r>
        <w:t>Om du ändrar något i ett redan publicerat dokument</w:t>
      </w:r>
      <w:r w:rsidR="00992F6C">
        <w:t xml:space="preserve"> slår det automatiskt igenom i nyhetsflödet. Dokumentet behöver alltså inte publiceras igen. </w:t>
      </w:r>
    </w:p>
    <w:p w14:paraId="6C7F83CF" w14:textId="77777777" w:rsidR="00535D0C" w:rsidRDefault="00535D0C" w:rsidP="00D36C02">
      <w:pPr>
        <w:pStyle w:val="Brdtext"/>
      </w:pPr>
    </w:p>
    <w:p w14:paraId="09BC4BE2" w14:textId="266A8B7A" w:rsidR="00992F6C" w:rsidRDefault="00092660" w:rsidP="00992F6C">
      <w:pPr>
        <w:pStyle w:val="Rubrik2"/>
      </w:pPr>
      <w:bookmarkStart w:id="35" w:name="_Toc468719927"/>
      <w:r>
        <w:t>Radera inte</w:t>
      </w:r>
      <w:r w:rsidR="00FE7E4F">
        <w:t xml:space="preserve"> </w:t>
      </w:r>
      <w:r w:rsidR="00992F6C">
        <w:t>publicera</w:t>
      </w:r>
      <w:r>
        <w:t>de dokument</w:t>
      </w:r>
      <w:bookmarkEnd w:id="35"/>
    </w:p>
    <w:p w14:paraId="1F842CAA" w14:textId="1B92E813" w:rsidR="0068349F" w:rsidRDefault="009A5A8F" w:rsidP="00992F6C">
      <w:pPr>
        <w:pStyle w:val="Brdtext"/>
      </w:pPr>
      <w:r>
        <w:t xml:space="preserve">Ett publicerat dokument ska </w:t>
      </w:r>
      <w:r w:rsidR="0068349F">
        <w:t xml:space="preserve">normalt </w:t>
      </w:r>
      <w:r w:rsidR="00FE7E4F">
        <w:t>aldrig</w:t>
      </w:r>
      <w:r w:rsidR="0068349F">
        <w:t xml:space="preserve"> raderas</w:t>
      </w:r>
      <w:r w:rsidR="00092660">
        <w:t xml:space="preserve">. Inte heller i samband med att föreskriften upphävs. För de fall radering ändå är aktuellt, till exempel om dokumentet aldrig var avsett att ingå i systemet, kan det göras bland annat från översiktsvyn med alla föreskrifter. </w:t>
      </w:r>
    </w:p>
    <w:p w14:paraId="1F56D22B" w14:textId="6C148A07" w:rsidR="004F2341" w:rsidRDefault="00450803" w:rsidP="00992F6C">
      <w:pPr>
        <w:pStyle w:val="Brdtext"/>
      </w:pPr>
      <w:r>
        <w:t xml:space="preserve">Om du raderar ett </w:t>
      </w:r>
      <w:r w:rsidR="00092660">
        <w:t>publicerat d</w:t>
      </w:r>
      <w:r>
        <w:t xml:space="preserve">okument försvinner det ur nyhetsflödet. </w:t>
      </w:r>
    </w:p>
    <w:p w14:paraId="54B6F456" w14:textId="0851B301" w:rsidR="00ED7ED8" w:rsidRDefault="00ED7ED8" w:rsidP="007926FE">
      <w:pPr>
        <w:pStyle w:val="Brdtext"/>
      </w:pPr>
    </w:p>
    <w:p w14:paraId="09C870F8" w14:textId="77777777" w:rsidR="00ED7ED8" w:rsidRDefault="00ED7ED8">
      <w:pPr>
        <w:rPr>
          <w:rFonts w:ascii="Trebuchet MS" w:hAnsi="Trebuchet MS"/>
          <w:b/>
          <w:kern w:val="28"/>
          <w:sz w:val="30"/>
        </w:rPr>
      </w:pPr>
      <w:r>
        <w:br w:type="page"/>
      </w:r>
    </w:p>
    <w:p w14:paraId="69A298E2" w14:textId="1A0E06D1" w:rsidR="00B068D9" w:rsidRDefault="00CA2A98" w:rsidP="00B068D9">
      <w:pPr>
        <w:pStyle w:val="Rubrik1"/>
      </w:pPr>
      <w:bookmarkStart w:id="36" w:name="_Toc468719928"/>
      <w:r>
        <w:lastRenderedPageBreak/>
        <w:t>Administratör</w:t>
      </w:r>
      <w:r w:rsidR="007C1EC3">
        <w:t xml:space="preserve"> – </w:t>
      </w:r>
      <w:r w:rsidR="00AD3147">
        <w:t>K</w:t>
      </w:r>
      <w:r w:rsidR="007C1EC3">
        <w:t>om igång</w:t>
      </w:r>
      <w:bookmarkEnd w:id="36"/>
    </w:p>
    <w:p w14:paraId="19045A83" w14:textId="5AF1DDB4" w:rsidR="00915218" w:rsidRDefault="007C1EC3" w:rsidP="007C1EC3">
      <w:pPr>
        <w:pStyle w:val="Brdtext"/>
      </w:pPr>
      <w:r>
        <w:t>Som administratör har du via ansvarig person på din myndighet fått till</w:t>
      </w:r>
      <w:r>
        <w:softHyphen/>
        <w:t xml:space="preserve">gång till denna tjänst och fått ett administratörskonto upplagt. </w:t>
      </w:r>
      <w:r w:rsidR="00E61D5C">
        <w:t xml:space="preserve">Syftet med </w:t>
      </w:r>
      <w:proofErr w:type="spellStart"/>
      <w:r w:rsidR="00E61D5C">
        <w:t>administratörs</w:t>
      </w:r>
      <w:r w:rsidR="00E61D5C">
        <w:softHyphen/>
      </w:r>
      <w:r w:rsidR="00915218">
        <w:t>kontot</w:t>
      </w:r>
      <w:proofErr w:type="spellEnd"/>
      <w:r w:rsidR="00915218">
        <w:t xml:space="preserve"> är att hantera användare och grupper och att lägga upp myndigheter och författningssamlingar. </w:t>
      </w:r>
    </w:p>
    <w:p w14:paraId="4DA75B34" w14:textId="5B7B0BCD" w:rsidR="00915218" w:rsidRDefault="00915218" w:rsidP="007C1EC3">
      <w:pPr>
        <w:pStyle w:val="Brdtext"/>
      </w:pPr>
      <w:r>
        <w:t xml:space="preserve">Vi rekommenderar att de som matar in och publicerar föreskrifter och allmänna råd gör det från redaktörskonton. Om du både är administratör och redaktör föreslår vi att du har skilda konton för det. </w:t>
      </w:r>
    </w:p>
    <w:p w14:paraId="3B3934B3" w14:textId="4701681A" w:rsidR="00932AA1" w:rsidRDefault="00932AA1" w:rsidP="007C1EC3">
      <w:pPr>
        <w:pStyle w:val="Brdtext"/>
      </w:pPr>
      <w:r>
        <w:t>FST är en anpassad variant av gränssnittet Django. I Django förekommer funk</w:t>
      </w:r>
      <w:r>
        <w:softHyphen/>
        <w:t xml:space="preserve">tioner som inte används i FST, dessa kommenterar vi inte i handledningen. Det finns också en del formuleringar i </w:t>
      </w:r>
      <w:r w:rsidR="00955DC4">
        <w:t>FST</w:t>
      </w:r>
      <w:r>
        <w:t xml:space="preserve"> som kanske verkar lite märkliga vilket beror på Djangos egna översättningar från engelska till svenska. </w:t>
      </w:r>
    </w:p>
    <w:p w14:paraId="6D94C521" w14:textId="77777777" w:rsidR="00955DC4" w:rsidRDefault="00955DC4" w:rsidP="007C1EC3">
      <w:pPr>
        <w:pStyle w:val="Brdtext"/>
      </w:pPr>
    </w:p>
    <w:p w14:paraId="48666455" w14:textId="128359BE" w:rsidR="007C1EC3" w:rsidRDefault="007C1EC3" w:rsidP="007C1EC3">
      <w:pPr>
        <w:pStyle w:val="Brdtext"/>
      </w:pPr>
      <w:r>
        <w:t>Logga in med det användarnamn och lösenord du har fått dig tilldelat</w:t>
      </w:r>
      <w:r w:rsidR="0048764F">
        <w:t>:</w:t>
      </w:r>
      <w:r>
        <w:t xml:space="preserve"> </w:t>
      </w:r>
    </w:p>
    <w:p w14:paraId="1B23DE82" w14:textId="16F6A450" w:rsidR="007C1EC3" w:rsidRDefault="007C1EC3" w:rsidP="007C1EC3">
      <w:pPr>
        <w:pStyle w:val="Brdtext"/>
      </w:pPr>
      <w:r>
        <w:rPr>
          <w:noProof/>
        </w:rPr>
        <w:drawing>
          <wp:inline distT="0" distB="0" distL="0" distR="0" wp14:anchorId="4A1BDB98" wp14:editId="29C4432B">
            <wp:extent cx="2001982" cy="1811896"/>
            <wp:effectExtent l="0" t="0" r="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03597" cy="1813357"/>
                    </a:xfrm>
                    <a:prstGeom prst="rect">
                      <a:avLst/>
                    </a:prstGeom>
                  </pic:spPr>
                </pic:pic>
              </a:graphicData>
            </a:graphic>
          </wp:inline>
        </w:drawing>
      </w:r>
    </w:p>
    <w:p w14:paraId="12B0FFDC" w14:textId="77777777" w:rsidR="007C1EC3" w:rsidRPr="009E2981" w:rsidRDefault="007C1EC3" w:rsidP="007C1EC3">
      <w:pPr>
        <w:pStyle w:val="Brdtext"/>
        <w:rPr>
          <w:sz w:val="16"/>
          <w:szCs w:val="16"/>
        </w:rPr>
      </w:pPr>
    </w:p>
    <w:p w14:paraId="6B1FF99E" w14:textId="77777777" w:rsidR="007301D9" w:rsidRDefault="007301D9">
      <w:r>
        <w:br w:type="page"/>
      </w:r>
    </w:p>
    <w:p w14:paraId="5D130FB5" w14:textId="1F967C01" w:rsidR="009E2981" w:rsidRDefault="009E2981" w:rsidP="007C1EC3">
      <w:pPr>
        <w:pStyle w:val="Brdtext"/>
      </w:pPr>
      <w:r>
        <w:lastRenderedPageBreak/>
        <w:t>När du loggat in möts du av tjänstens startsida Webbplatsadministration:</w:t>
      </w:r>
    </w:p>
    <w:p w14:paraId="0CBD63E5" w14:textId="0F0A49A3" w:rsidR="00982CFC" w:rsidRDefault="00982CFC" w:rsidP="007C1EC3">
      <w:pPr>
        <w:pStyle w:val="Brdtext"/>
      </w:pPr>
      <w:r>
        <w:rPr>
          <w:noProof/>
        </w:rPr>
        <mc:AlternateContent>
          <mc:Choice Requires="wps">
            <w:drawing>
              <wp:anchor distT="0" distB="0" distL="114300" distR="114300" simplePos="0" relativeHeight="251707392" behindDoc="0" locked="0" layoutInCell="1" allowOverlap="1" wp14:anchorId="2D1E5B6F" wp14:editId="7E5EBB62">
                <wp:simplePos x="0" y="0"/>
                <wp:positionH relativeFrom="column">
                  <wp:posOffset>4323715</wp:posOffset>
                </wp:positionH>
                <wp:positionV relativeFrom="paragraph">
                  <wp:posOffset>60960</wp:posOffset>
                </wp:positionV>
                <wp:extent cx="366011" cy="187815"/>
                <wp:effectExtent l="0" t="0" r="15240" b="15875"/>
                <wp:wrapNone/>
                <wp:docPr id="60" name="Rektangel 60"/>
                <wp:cNvGraphicFramePr/>
                <a:graphic xmlns:a="http://schemas.openxmlformats.org/drawingml/2006/main">
                  <a:graphicData uri="http://schemas.microsoft.com/office/word/2010/wordprocessingShape">
                    <wps:wsp>
                      <wps:cNvSpPr/>
                      <wps:spPr>
                        <a:xfrm>
                          <a:off x="0" y="0"/>
                          <a:ext cx="366011" cy="18781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ktangel 60" o:spid="_x0000_s1026" style="position:absolute;margin-left:340.45pt;margin-top:4.8pt;width:28.8pt;height:14.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" filled="f" strokecolor="#c00000" strokeweight=".25pt"/>
            </w:pict>
          </mc:Fallback>
        </mc:AlternateContent>
      </w:r>
      <w:r>
        <w:rPr>
          <w:noProof/>
        </w:rPr>
        <w:drawing>
          <wp:inline distT="0" distB="0" distL="0" distR="0" wp14:anchorId="092EC368" wp14:editId="69FCE27A">
            <wp:extent cx="5794016" cy="269507"/>
            <wp:effectExtent l="0" t="0" r="0" b="10160"/>
            <wp:docPr id="62" name="Bildobjekt 62" descr="Macintosh HD:Users:hemalu:Desktop:Skärmavbild 2016-11-10 kl. 15.5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emalu:Desktop:Skärmavbild 2016-11-10 kl. 15.51.3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09272" cy="270217"/>
                    </a:xfrm>
                    <a:prstGeom prst="rect">
                      <a:avLst/>
                    </a:prstGeom>
                    <a:noFill/>
                    <a:ln>
                      <a:noFill/>
                    </a:ln>
                  </pic:spPr>
                </pic:pic>
              </a:graphicData>
            </a:graphic>
          </wp:inline>
        </w:drawing>
      </w:r>
    </w:p>
    <w:tbl>
      <w:tblPr>
        <w:tblStyle w:val="Tabelllayout"/>
        <w:tblW w:w="8594" w:type="dxa"/>
        <w:tblBorders>
          <w:bottom w:val="none" w:sz="0" w:space="0" w:color="auto"/>
          <w:insideV w:val="none" w:sz="0" w:space="0" w:color="auto"/>
        </w:tblBorders>
        <w:tblLook w:val="04A0" w:firstRow="1" w:lastRow="0" w:firstColumn="1" w:lastColumn="0" w:noHBand="0" w:noVBand="1"/>
      </w:tblPr>
      <w:tblGrid>
        <w:gridCol w:w="6338"/>
        <w:gridCol w:w="2256"/>
      </w:tblGrid>
      <w:tr w:rsidR="00E61D5C" w14:paraId="4DF75EF5" w14:textId="77777777" w:rsidTr="007301D9">
        <w:trPr>
          <w:cnfStyle w:val="100000000000" w:firstRow="1" w:lastRow="0" w:firstColumn="0" w:lastColumn="0" w:oddVBand="0" w:evenVBand="0" w:oddHBand="0" w:evenHBand="0" w:firstRowFirstColumn="0" w:firstRowLastColumn="0" w:lastRowFirstColumn="0" w:lastRowLastColumn="0"/>
        </w:trPr>
        <w:tc>
          <w:tcPr>
            <w:tcW w:w="6487" w:type="dxa"/>
            <w:shd w:val="clear" w:color="auto" w:fill="auto"/>
          </w:tcPr>
          <w:p w14:paraId="3699335A" w14:textId="77777777" w:rsidR="00E61D5C" w:rsidRDefault="00E61D5C" w:rsidP="007C1EC3">
            <w:pPr>
              <w:pStyle w:val="Brdtext"/>
            </w:pPr>
            <w:r>
              <w:rPr>
                <w:noProof/>
              </w:rPr>
              <w:drawing>
                <wp:inline distT="0" distB="0" distL="0" distR="0" wp14:anchorId="55B03047" wp14:editId="633902C3">
                  <wp:extent cx="3706091" cy="3813514"/>
                  <wp:effectExtent l="0" t="0" r="889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06941" cy="3814389"/>
                          </a:xfrm>
                          <a:prstGeom prst="rect">
                            <a:avLst/>
                          </a:prstGeom>
                        </pic:spPr>
                      </pic:pic>
                    </a:graphicData>
                  </a:graphic>
                </wp:inline>
              </w:drawing>
            </w:r>
          </w:p>
          <w:p w14:paraId="5CA56816" w14:textId="76BE95C7" w:rsidR="007301D9" w:rsidRDefault="007301D9" w:rsidP="007C1EC3">
            <w:pPr>
              <w:pStyle w:val="Brdtext"/>
            </w:pPr>
            <w:r>
              <w:rPr>
                <w:noProof/>
              </w:rPr>
              <w:drawing>
                <wp:inline distT="0" distB="0" distL="0" distR="0" wp14:anchorId="0884F3B9" wp14:editId="6F86C091">
                  <wp:extent cx="2891166" cy="768927"/>
                  <wp:effectExtent l="0" t="0" r="4445" b="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91166" cy="768927"/>
                          </a:xfrm>
                          <a:prstGeom prst="rect">
                            <a:avLst/>
                          </a:prstGeom>
                        </pic:spPr>
                      </pic:pic>
                    </a:graphicData>
                  </a:graphic>
                </wp:inline>
              </w:drawing>
            </w:r>
          </w:p>
        </w:tc>
        <w:tc>
          <w:tcPr>
            <w:tcW w:w="2107" w:type="dxa"/>
            <w:shd w:val="clear" w:color="auto" w:fill="auto"/>
          </w:tcPr>
          <w:p w14:paraId="09FE9DF3" w14:textId="77777777" w:rsidR="00E61D5C" w:rsidRDefault="00E61D5C" w:rsidP="007C1EC3">
            <w:pPr>
              <w:pStyle w:val="Brdtext"/>
            </w:pPr>
          </w:p>
          <w:p w14:paraId="07FE1B98" w14:textId="1D2AAE94" w:rsidR="007301D9" w:rsidRDefault="007301D9" w:rsidP="007C1EC3">
            <w:pPr>
              <w:pStyle w:val="Brdtext"/>
            </w:pPr>
            <w:r>
              <w:rPr>
                <w:noProof/>
              </w:rPr>
              <w:drawing>
                <wp:inline distT="0" distB="0" distL="0" distR="0" wp14:anchorId="0978361E" wp14:editId="63C0C1E9">
                  <wp:extent cx="1287780" cy="906780"/>
                  <wp:effectExtent l="0" t="0" r="7620" b="762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287780" cy="906780"/>
                          </a:xfrm>
                          <a:prstGeom prst="rect">
                            <a:avLst/>
                          </a:prstGeom>
                        </pic:spPr>
                      </pic:pic>
                    </a:graphicData>
                  </a:graphic>
                </wp:inline>
              </w:drawing>
            </w:r>
          </w:p>
          <w:p w14:paraId="50970DC0" w14:textId="3CAEC7CA" w:rsidR="007301D9" w:rsidRDefault="007301D9" w:rsidP="007C1EC3">
            <w:pPr>
              <w:pStyle w:val="Brdtext"/>
            </w:pPr>
          </w:p>
        </w:tc>
      </w:tr>
    </w:tbl>
    <w:p w14:paraId="0EED9855" w14:textId="77777777" w:rsidR="00E61D5C" w:rsidRPr="00626B15" w:rsidRDefault="00E61D5C" w:rsidP="007C1EC3">
      <w:pPr>
        <w:pStyle w:val="Brdtext"/>
      </w:pPr>
    </w:p>
    <w:p w14:paraId="1FAF31E8" w14:textId="77777777" w:rsidR="00982CFC" w:rsidRDefault="00982CFC" w:rsidP="00982CFC">
      <w:pPr>
        <w:pStyle w:val="Brdtext"/>
      </w:pPr>
      <w:r>
        <w:t xml:space="preserve">Till sidan Webbplatsadministration kan du alltid återvända via länken Visa sida uppe till höger. Arbetar du längre in i strukturen syns en länkstig uppe till vänster där Hem leder till startsidan. </w:t>
      </w:r>
    </w:p>
    <w:p w14:paraId="59C1C4EB" w14:textId="79AC5E9C" w:rsidR="00190890" w:rsidRDefault="00190890" w:rsidP="00982CFC">
      <w:pPr>
        <w:pStyle w:val="Brdtext"/>
      </w:pPr>
      <w:r>
        <w:t xml:space="preserve">Under </w:t>
      </w:r>
      <w:r w:rsidRPr="00190890">
        <w:rPr>
          <w:b/>
        </w:rPr>
        <w:t>Autentisering och auktorisering</w:t>
      </w:r>
      <w:r>
        <w:t xml:space="preserve"> hanterar du användare och grupper.</w:t>
      </w:r>
    </w:p>
    <w:p w14:paraId="1F1A5219" w14:textId="7E56A6AE" w:rsidR="00982CFC" w:rsidRDefault="00982CFC" w:rsidP="00982CFC">
      <w:pPr>
        <w:pStyle w:val="Brdtext"/>
      </w:pPr>
      <w:r>
        <w:t xml:space="preserve">Under </w:t>
      </w:r>
      <w:r w:rsidRPr="005F7C71">
        <w:rPr>
          <w:b/>
        </w:rPr>
        <w:t>FST</w:t>
      </w:r>
      <w:r>
        <w:t xml:space="preserve"> hanterar du </w:t>
      </w:r>
      <w:r w:rsidR="006822DD">
        <w:t xml:space="preserve">vissa inställningar för </w:t>
      </w:r>
      <w:r>
        <w:t>myndighetens föreskrifter</w:t>
      </w:r>
      <w:r w:rsidR="006822DD">
        <w:t xml:space="preserve"> och allmänna råd</w:t>
      </w:r>
      <w:r>
        <w:t xml:space="preserve">. </w:t>
      </w:r>
    </w:p>
    <w:p w14:paraId="6C0F286E" w14:textId="61541435" w:rsidR="00006007" w:rsidRDefault="00006007" w:rsidP="00982CFC">
      <w:pPr>
        <w:pStyle w:val="Brdtext"/>
      </w:pPr>
      <w:r>
        <w:t xml:space="preserve">Under FST finns också </w:t>
      </w:r>
      <w:r w:rsidR="00263C51">
        <w:t xml:space="preserve">ingångarna </w:t>
      </w:r>
      <w:r w:rsidRPr="00263C51">
        <w:t>Metadata</w:t>
      </w:r>
      <w:r>
        <w:t xml:space="preserve"> och </w:t>
      </w:r>
      <w:r w:rsidRPr="00263C51">
        <w:t>Poster i ATOM-flödet</w:t>
      </w:r>
      <w:r w:rsidR="00263C51" w:rsidRPr="00263C51">
        <w:t xml:space="preserve">. </w:t>
      </w:r>
      <w:r w:rsidR="00263C51">
        <w:t xml:space="preserve">Även om du som administratör ser dessa ingångar är de i första hand avsedda för teknikern. </w:t>
      </w:r>
      <w:r w:rsidR="00263C51">
        <w:rPr>
          <w:b/>
        </w:rPr>
        <w:t xml:space="preserve">Metadata </w:t>
      </w:r>
      <w:r w:rsidR="00263C51" w:rsidRPr="00263C51">
        <w:t xml:space="preserve">visar </w:t>
      </w:r>
      <w:r w:rsidR="00263C51">
        <w:t>metadata i RDF-format för alla sparade dokument</w:t>
      </w:r>
      <w:r w:rsidR="0048764F">
        <w:t xml:space="preserve">, </w:t>
      </w:r>
      <w:r w:rsidR="00263C51">
        <w:t xml:space="preserve">oavsett om de är publicerade eller inte. </w:t>
      </w:r>
      <w:r w:rsidR="00263C51" w:rsidRPr="00263C51">
        <w:rPr>
          <w:b/>
        </w:rPr>
        <w:t>Poster i ATOM-flödet</w:t>
      </w:r>
      <w:r w:rsidR="00263C51">
        <w:t xml:space="preserve"> visar alla publicerade dokument och då tillsammans med metadatat.</w:t>
      </w:r>
    </w:p>
    <w:p w14:paraId="4FCC4121" w14:textId="63EA5024" w:rsidR="00982CFC" w:rsidRDefault="00982CFC" w:rsidP="00982CFC">
      <w:pPr>
        <w:pStyle w:val="Brdtext"/>
      </w:pPr>
      <w:r>
        <w:t xml:space="preserve">Under </w:t>
      </w:r>
      <w:r w:rsidRPr="004D550B">
        <w:rPr>
          <w:b/>
        </w:rPr>
        <w:t>Publicerat Flöde</w:t>
      </w:r>
      <w:r>
        <w:t xml:space="preserve"> ser du alla föreskrifter som myndigheten har publicerat i det så kallade ATOM-flödet</w:t>
      </w:r>
      <w:r w:rsidR="00DA389D">
        <w:t xml:space="preserve">. </w:t>
      </w:r>
    </w:p>
    <w:p w14:paraId="69EB63BB" w14:textId="54D8F34B" w:rsidR="00982CFC" w:rsidRDefault="00982CFC" w:rsidP="00982CFC">
      <w:pPr>
        <w:pStyle w:val="Brdtext"/>
      </w:pPr>
      <w:r>
        <w:t xml:space="preserve">Under </w:t>
      </w:r>
      <w:r w:rsidRPr="006E5327">
        <w:rPr>
          <w:b/>
        </w:rPr>
        <w:t>Rapporter</w:t>
      </w:r>
      <w:r>
        <w:t xml:space="preserve"> finns möjlighet att visa filtrerade sammanställningar av till exem</w:t>
      </w:r>
      <w:r>
        <w:softHyphen/>
        <w:t xml:space="preserve">pel </w:t>
      </w:r>
      <w:r w:rsidR="00BF4988">
        <w:t xml:space="preserve">inmatade men </w:t>
      </w:r>
      <w:proofErr w:type="gramStart"/>
      <w:r w:rsidR="00BF4988">
        <w:t>ej</w:t>
      </w:r>
      <w:proofErr w:type="gramEnd"/>
      <w:r w:rsidR="00BF4988">
        <w:t xml:space="preserve"> publicerade dokument eller senast publicerade doku</w:t>
      </w:r>
      <w:r w:rsidR="00BF4988">
        <w:softHyphen/>
      </w:r>
      <w:r w:rsidR="00BF4988">
        <w:lastRenderedPageBreak/>
        <w:t xml:space="preserve">menten per beslutsdatum. </w:t>
      </w:r>
      <w:r w:rsidR="00DA389D">
        <w:t xml:space="preserve">I en myndighetsanpassad version av FST </w:t>
      </w:r>
      <w:r w:rsidR="00A14259">
        <w:t>kan en tekni</w:t>
      </w:r>
      <w:r w:rsidR="00626B15">
        <w:softHyphen/>
      </w:r>
      <w:r w:rsidR="00A14259">
        <w:t>k</w:t>
      </w:r>
      <w:r w:rsidR="00626B15">
        <w:softHyphen/>
      </w:r>
      <w:r w:rsidR="00A14259">
        <w:t xml:space="preserve">er redigera och sätta upp nya rapporter. </w:t>
      </w:r>
    </w:p>
    <w:p w14:paraId="23702362" w14:textId="1D292178" w:rsidR="00435E4F" w:rsidRPr="00435E4F" w:rsidRDefault="00982CFC" w:rsidP="00435E4F">
      <w:pPr>
        <w:pStyle w:val="Brdtext"/>
        <w:rPr>
          <w:sz w:val="16"/>
        </w:rPr>
      </w:pPr>
      <w:r>
        <w:t xml:space="preserve">I kolumnen </w:t>
      </w:r>
      <w:r w:rsidRPr="006E5327">
        <w:rPr>
          <w:b/>
        </w:rPr>
        <w:t>Senaste händelserna</w:t>
      </w:r>
      <w:r>
        <w:t>/Mina händelser ser du de ändringar du själv gjort i form av till exempel nya registreringar</w:t>
      </w:r>
      <w:r w:rsidR="00BF4988">
        <w:t xml:space="preserve"> och </w:t>
      </w:r>
      <w:r>
        <w:t>uppdateringar</w:t>
      </w:r>
      <w:r w:rsidR="00BF4988">
        <w:t xml:space="preserve">. </w:t>
      </w:r>
      <w:r w:rsidR="00A14259">
        <w:t xml:space="preserve">I en </w:t>
      </w:r>
      <w:proofErr w:type="spellStart"/>
      <w:r w:rsidR="00A14259">
        <w:t>myndig</w:t>
      </w:r>
      <w:r w:rsidR="001C5943">
        <w:softHyphen/>
      </w:r>
      <w:r w:rsidR="00A14259">
        <w:t>hets</w:t>
      </w:r>
      <w:r w:rsidR="00BF4988">
        <w:softHyphen/>
      </w:r>
      <w:r w:rsidR="00A14259">
        <w:t>anpassad</w:t>
      </w:r>
      <w:proofErr w:type="spellEnd"/>
      <w:r w:rsidR="00A14259">
        <w:t xml:space="preserve"> version av FST kan en tekniker ändra vilken sorts händelser som syns i kolumnen.</w:t>
      </w:r>
    </w:p>
    <w:p w14:paraId="47021A6E" w14:textId="77777777" w:rsidR="000D5800" w:rsidRPr="00626B15" w:rsidRDefault="000D5800" w:rsidP="00435E4F">
      <w:pPr>
        <w:pStyle w:val="Brdtext"/>
      </w:pPr>
    </w:p>
    <w:p w14:paraId="551222E9" w14:textId="77777777" w:rsidR="00435E4F" w:rsidRDefault="00435E4F" w:rsidP="00435E4F">
      <w:pPr>
        <w:pStyle w:val="Brdtext"/>
      </w:pPr>
      <w:r>
        <w:t>Ändra till ett eget valt lösenord:</w:t>
      </w:r>
    </w:p>
    <w:p w14:paraId="2049DCD0" w14:textId="48AA6607" w:rsidR="00435E4F" w:rsidRPr="0071119C" w:rsidRDefault="00435E4F" w:rsidP="00435E4F">
      <w:pPr>
        <w:pStyle w:val="Brdtext"/>
      </w:pPr>
      <w:r>
        <w:rPr>
          <w:noProof/>
        </w:rPr>
        <mc:AlternateContent>
          <mc:Choice Requires="wps">
            <w:drawing>
              <wp:anchor distT="0" distB="0" distL="114300" distR="114300" simplePos="0" relativeHeight="251709440" behindDoc="0" locked="0" layoutInCell="1" allowOverlap="1" wp14:anchorId="2BE1814C" wp14:editId="5C9D8E7C">
                <wp:simplePos x="0" y="0"/>
                <wp:positionH relativeFrom="column">
                  <wp:posOffset>1116293</wp:posOffset>
                </wp:positionH>
                <wp:positionV relativeFrom="paragraph">
                  <wp:posOffset>56352</wp:posOffset>
                </wp:positionV>
                <wp:extent cx="879475" cy="179705"/>
                <wp:effectExtent l="0" t="0" r="34925" b="23495"/>
                <wp:wrapNone/>
                <wp:docPr id="65" name="Rektangel 65"/>
                <wp:cNvGraphicFramePr/>
                <a:graphic xmlns:a="http://schemas.openxmlformats.org/drawingml/2006/main">
                  <a:graphicData uri="http://schemas.microsoft.com/office/word/2010/wordprocessingShape">
                    <wps:wsp>
                      <wps:cNvSpPr/>
                      <wps:spPr>
                        <a:xfrm>
                          <a:off x="0" y="0"/>
                          <a:ext cx="879475"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id="Rektangel 65" o:spid="_x0000_s1026" style="position:absolute;margin-left:87.9pt;margin-top:4.45pt;width:69.25pt;height:14.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" filled="f" strokecolor="#c00000" strokeweight=".25pt"/>
            </w:pict>
          </mc:Fallback>
        </mc:AlternateContent>
      </w:r>
      <w:r>
        <w:rPr>
          <w:noProof/>
        </w:rPr>
        <w:drawing>
          <wp:inline distT="0" distB="0" distL="0" distR="0" wp14:anchorId="4A09B488" wp14:editId="7AE2204C">
            <wp:extent cx="2652666" cy="285629"/>
            <wp:effectExtent l="0" t="0" r="0" b="0"/>
            <wp:docPr id="81" name="Bildobjekt 81" descr="Macintosh HD:Users:hemalu:Desktop:Skärmavbild 2016-11-10 kl. 16.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emalu:Desktop:Skärmavbild 2016-11-10 kl. 16.04.0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62697" cy="286709"/>
                    </a:xfrm>
                    <a:prstGeom prst="rect">
                      <a:avLst/>
                    </a:prstGeom>
                    <a:noFill/>
                    <a:ln>
                      <a:noFill/>
                    </a:ln>
                  </pic:spPr>
                </pic:pic>
              </a:graphicData>
            </a:graphic>
          </wp:inline>
        </w:drawing>
      </w:r>
    </w:p>
    <w:p w14:paraId="5063B66E" w14:textId="5ED8313D" w:rsidR="00955DC4" w:rsidRDefault="00955DC4" w:rsidP="00955DC4">
      <w:pPr>
        <w:pStyle w:val="Brdtext"/>
      </w:pPr>
      <w:r>
        <w:t xml:space="preserve">I denna testinstallation finns inga särskilda krav på utformningen av lösenord. </w:t>
      </w:r>
    </w:p>
    <w:p w14:paraId="36BCBDD6" w14:textId="77777777" w:rsidR="000D5800" w:rsidRPr="000D5800" w:rsidRDefault="000D5800" w:rsidP="00955DC4">
      <w:pPr>
        <w:pStyle w:val="Brdtext"/>
        <w:rPr>
          <w:sz w:val="16"/>
        </w:rPr>
      </w:pPr>
    </w:p>
    <w:p w14:paraId="4CA8E8C9" w14:textId="77777777" w:rsidR="00435E4F" w:rsidRDefault="00435E4F" w:rsidP="00435E4F">
      <w:pPr>
        <w:pStyle w:val="Brdtext"/>
      </w:pPr>
      <w:r>
        <w:rPr>
          <w:noProof/>
        </w:rPr>
        <w:drawing>
          <wp:inline distT="0" distB="0" distL="0" distR="0" wp14:anchorId="7E39BF88" wp14:editId="0875AD76">
            <wp:extent cx="2500746" cy="1504028"/>
            <wp:effectExtent l="0" t="0" r="0" b="1270"/>
            <wp:docPr id="68" name="Bildobjekt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2552" cy="1505114"/>
                    </a:xfrm>
                    <a:prstGeom prst="rect">
                      <a:avLst/>
                    </a:prstGeom>
                  </pic:spPr>
                </pic:pic>
              </a:graphicData>
            </a:graphic>
          </wp:inline>
        </w:drawing>
      </w:r>
    </w:p>
    <w:p w14:paraId="06F73CF7" w14:textId="77777777" w:rsidR="00435E4F" w:rsidRPr="00626B15" w:rsidRDefault="00435E4F" w:rsidP="00435E4F">
      <w:pPr>
        <w:pStyle w:val="Brdtext"/>
      </w:pPr>
    </w:p>
    <w:p w14:paraId="55EA9051" w14:textId="4DF5B24A" w:rsidR="00435E4F" w:rsidRDefault="00435E4F" w:rsidP="00435E4F">
      <w:pPr>
        <w:pStyle w:val="Brdtext"/>
      </w:pPr>
      <w:r>
        <w:t xml:space="preserve">Logga ut efter avslutat arbete: </w:t>
      </w:r>
    </w:p>
    <w:p w14:paraId="22AF634C" w14:textId="43DA9AA3" w:rsidR="00435E4F" w:rsidRDefault="00435E4F" w:rsidP="00435E4F">
      <w:pPr>
        <w:pStyle w:val="Brdtext"/>
      </w:pPr>
      <w:r>
        <w:rPr>
          <w:noProof/>
        </w:rPr>
        <mc:AlternateContent>
          <mc:Choice Requires="wps">
            <w:drawing>
              <wp:anchor distT="0" distB="0" distL="114300" distR="114300" simplePos="0" relativeHeight="251710464" behindDoc="0" locked="0" layoutInCell="1" allowOverlap="1" wp14:anchorId="258C2E75" wp14:editId="14D5B442">
                <wp:simplePos x="0" y="0"/>
                <wp:positionH relativeFrom="column">
                  <wp:posOffset>2073275</wp:posOffset>
                </wp:positionH>
                <wp:positionV relativeFrom="paragraph">
                  <wp:posOffset>64770</wp:posOffset>
                </wp:positionV>
                <wp:extent cx="491490" cy="179705"/>
                <wp:effectExtent l="0" t="0" r="16510" b="23495"/>
                <wp:wrapNone/>
                <wp:docPr id="66" name="Rektangel 66"/>
                <wp:cNvGraphicFramePr/>
                <a:graphic xmlns:a="http://schemas.openxmlformats.org/drawingml/2006/main">
                  <a:graphicData uri="http://schemas.microsoft.com/office/word/2010/wordprocessingShape">
                    <wps:wsp>
                      <wps:cNvSpPr/>
                      <wps:spPr>
                        <a:xfrm>
                          <a:off x="0" y="0"/>
                          <a:ext cx="491490"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id="Rektangel 66" o:spid="_x0000_s1026" style="position:absolute;margin-left:163.25pt;margin-top:5.1pt;width:38.7pt;height:14.1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" filled="f" strokecolor="#c00000" strokeweight=".25pt"/>
            </w:pict>
          </mc:Fallback>
        </mc:AlternateContent>
      </w:r>
      <w:r>
        <w:rPr>
          <w:noProof/>
        </w:rPr>
        <w:drawing>
          <wp:inline distT="0" distB="0" distL="0" distR="0" wp14:anchorId="2FFA3E7B" wp14:editId="346B3528">
            <wp:extent cx="2652666" cy="285629"/>
            <wp:effectExtent l="0" t="0" r="0" b="0"/>
            <wp:docPr id="86" name="Bildobjekt 86" descr="Macintosh HD:Users:hemalu:Desktop:Skärmavbild 2016-11-10 kl. 16.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emalu:Desktop:Skärmavbild 2016-11-10 kl. 16.04.0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62697" cy="286709"/>
                    </a:xfrm>
                    <a:prstGeom prst="rect">
                      <a:avLst/>
                    </a:prstGeom>
                    <a:noFill/>
                    <a:ln>
                      <a:noFill/>
                    </a:ln>
                  </pic:spPr>
                </pic:pic>
              </a:graphicData>
            </a:graphic>
          </wp:inline>
        </w:drawing>
      </w:r>
    </w:p>
    <w:p w14:paraId="3D81155B" w14:textId="77777777" w:rsidR="00435E4F" w:rsidRPr="0011728E" w:rsidRDefault="00435E4F" w:rsidP="00435E4F">
      <w:pPr>
        <w:pStyle w:val="Brdtext"/>
        <w:rPr>
          <w:sz w:val="16"/>
        </w:rPr>
      </w:pPr>
    </w:p>
    <w:p w14:paraId="1C1D071F" w14:textId="77777777" w:rsidR="00435E4F" w:rsidRDefault="00435E4F" w:rsidP="00435E4F">
      <w:pPr>
        <w:pStyle w:val="Brdtext"/>
      </w:pPr>
      <w:r>
        <w:t>Utloggningen bekräftas:</w:t>
      </w:r>
    </w:p>
    <w:p w14:paraId="20A6F98B" w14:textId="77777777" w:rsidR="00435E4F" w:rsidRDefault="00435E4F" w:rsidP="00435E4F">
      <w:pPr>
        <w:pStyle w:val="Brdtext"/>
      </w:pPr>
      <w:r>
        <w:rPr>
          <w:noProof/>
        </w:rPr>
        <w:drawing>
          <wp:inline distT="0" distB="0" distL="0" distR="0" wp14:anchorId="16A07614" wp14:editId="24DE91A4">
            <wp:extent cx="3186546" cy="1364886"/>
            <wp:effectExtent l="0" t="0" r="0" b="6985"/>
            <wp:docPr id="72" name="Bildobjek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87701" cy="1365381"/>
                    </a:xfrm>
                    <a:prstGeom prst="rect">
                      <a:avLst/>
                    </a:prstGeom>
                  </pic:spPr>
                </pic:pic>
              </a:graphicData>
            </a:graphic>
          </wp:inline>
        </w:drawing>
      </w:r>
    </w:p>
    <w:p w14:paraId="40C015B3" w14:textId="77777777" w:rsidR="00435E4F" w:rsidRPr="00626B15" w:rsidRDefault="00435E4F" w:rsidP="00435E4F">
      <w:pPr>
        <w:pStyle w:val="Brdtext"/>
      </w:pPr>
    </w:p>
    <w:p w14:paraId="3D419099" w14:textId="6D79E338" w:rsidR="009E2981" w:rsidRPr="007C1EC3" w:rsidRDefault="00435E4F" w:rsidP="007C1EC3">
      <w:pPr>
        <w:pStyle w:val="Brdtext"/>
      </w:pPr>
      <w:r>
        <w:t xml:space="preserve">Notera att du blir utslängd ur systemet efter </w:t>
      </w:r>
      <w:r w:rsidR="00BF4988">
        <w:t>30</w:t>
      </w:r>
      <w:r>
        <w:t xml:space="preserve"> minuter</w:t>
      </w:r>
      <w:r w:rsidR="00BF4988">
        <w:t xml:space="preserve">s </w:t>
      </w:r>
      <w:r>
        <w:t>inaktiv</w:t>
      </w:r>
      <w:r w:rsidR="00303430">
        <w:t>itet.</w:t>
      </w:r>
    </w:p>
    <w:p w14:paraId="7EF1222E" w14:textId="77777777" w:rsidR="00D32FF4" w:rsidRDefault="00D32FF4">
      <w:pPr>
        <w:rPr>
          <w:rFonts w:ascii="Trebuchet MS" w:hAnsi="Trebuchet MS"/>
          <w:b/>
          <w:kern w:val="28"/>
          <w:sz w:val="30"/>
        </w:rPr>
      </w:pPr>
      <w:r>
        <w:br w:type="page"/>
      </w:r>
    </w:p>
    <w:p w14:paraId="5E4D5E11" w14:textId="5A4407EE" w:rsidR="00B068D9" w:rsidRDefault="00AD3147" w:rsidP="00EE640D">
      <w:pPr>
        <w:pStyle w:val="Rubrik1"/>
      </w:pPr>
      <w:bookmarkStart w:id="37" w:name="_Toc468719929"/>
      <w:r>
        <w:lastRenderedPageBreak/>
        <w:t xml:space="preserve">Administratör - </w:t>
      </w:r>
      <w:r w:rsidR="00272FE6">
        <w:t>Hantera</w:t>
      </w:r>
      <w:r w:rsidR="005D7248">
        <w:t xml:space="preserve"> användare</w:t>
      </w:r>
      <w:r w:rsidR="00EE640D">
        <w:t xml:space="preserve"> och grupper</w:t>
      </w:r>
      <w:bookmarkEnd w:id="37"/>
    </w:p>
    <w:p w14:paraId="31BDEFF8" w14:textId="5EABCBF4" w:rsidR="00EE640D" w:rsidRPr="00EE640D" w:rsidRDefault="00EE640D" w:rsidP="00EE640D">
      <w:pPr>
        <w:pStyle w:val="Rubrik2"/>
      </w:pPr>
      <w:bookmarkStart w:id="38" w:name="_Toc468719930"/>
      <w:r>
        <w:t>Lägga upp och redigera användare</w:t>
      </w:r>
      <w:bookmarkEnd w:id="38"/>
    </w:p>
    <w:bookmarkEnd w:id="24"/>
    <w:p w14:paraId="36EDDF6B" w14:textId="4F1D9033" w:rsidR="00FB6250" w:rsidRDefault="00FB6250" w:rsidP="00BC7625">
      <w:pPr>
        <w:pStyle w:val="Brdtext"/>
      </w:pPr>
      <w:r>
        <w:t xml:space="preserve">Som administratör är det din uppgift att lägga upp </w:t>
      </w:r>
      <w:r w:rsidR="00620104">
        <w:t>användare</w:t>
      </w:r>
      <w:r>
        <w:t xml:space="preserve"> i systemet och till</w:t>
      </w:r>
      <w:r>
        <w:softHyphen/>
        <w:t>dela dem rättigheter. Det gör du genom att gå in på Användare och välja Lägg till</w:t>
      </w:r>
      <w:r w:rsidR="00764DC0">
        <w:t>:</w:t>
      </w:r>
      <w:r>
        <w:t xml:space="preserve"> </w:t>
      </w:r>
    </w:p>
    <w:p w14:paraId="07ACF209" w14:textId="58B615D9" w:rsidR="00FB6250" w:rsidRDefault="00FB6250" w:rsidP="00FB6250">
      <w:pPr>
        <w:pStyle w:val="Brdtext"/>
      </w:pPr>
      <w:r>
        <w:rPr>
          <w:noProof/>
        </w:rPr>
        <mc:AlternateContent>
          <mc:Choice Requires="wps">
            <w:drawing>
              <wp:anchor distT="0" distB="0" distL="114300" distR="114300" simplePos="0" relativeHeight="251712512" behindDoc="0" locked="0" layoutInCell="1" allowOverlap="1" wp14:anchorId="3B5165C6" wp14:editId="42FA5BFC">
                <wp:simplePos x="0" y="0"/>
                <wp:positionH relativeFrom="column">
                  <wp:posOffset>3538855</wp:posOffset>
                </wp:positionH>
                <wp:positionV relativeFrom="paragraph">
                  <wp:posOffset>700437</wp:posOffset>
                </wp:positionV>
                <wp:extent cx="491490" cy="179705"/>
                <wp:effectExtent l="0" t="0" r="16510" b="23495"/>
                <wp:wrapNone/>
                <wp:docPr id="92" name="Rektangel 92"/>
                <wp:cNvGraphicFramePr/>
                <a:graphic xmlns:a="http://schemas.openxmlformats.org/drawingml/2006/main">
                  <a:graphicData uri="http://schemas.microsoft.com/office/word/2010/wordprocessingShape">
                    <wps:wsp>
                      <wps:cNvSpPr/>
                      <wps:spPr>
                        <a:xfrm>
                          <a:off x="0" y="0"/>
                          <a:ext cx="491490"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id="Rektangel 92" o:spid="_x0000_s1026" style="position:absolute;margin-left:278.65pt;margin-top:55.15pt;width:38.7pt;height:14.1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" filled="f" strokecolor="#c00000" strokeweight=".25pt"/>
            </w:pict>
          </mc:Fallback>
        </mc:AlternateContent>
      </w:r>
      <w:r>
        <w:rPr>
          <w:noProof/>
        </w:rPr>
        <w:drawing>
          <wp:inline distT="0" distB="0" distL="0" distR="0" wp14:anchorId="0A2E8E33" wp14:editId="4F19F1AB">
            <wp:extent cx="4780280" cy="1249680"/>
            <wp:effectExtent l="0" t="0" r="0" b="0"/>
            <wp:docPr id="87" name="Bildobjekt 87" descr="Macintosh HD:Users:hemalu:Desktop:Skärmavbild 2016-11-10 kl. 16.0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emalu:Desktop:Skärmavbild 2016-11-10 kl. 16.09.2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80280" cy="1249680"/>
                    </a:xfrm>
                    <a:prstGeom prst="rect">
                      <a:avLst/>
                    </a:prstGeom>
                    <a:noFill/>
                    <a:ln>
                      <a:noFill/>
                    </a:ln>
                  </pic:spPr>
                </pic:pic>
              </a:graphicData>
            </a:graphic>
          </wp:inline>
        </w:drawing>
      </w:r>
    </w:p>
    <w:p w14:paraId="558AED94" w14:textId="77777777" w:rsidR="00FB6250" w:rsidRDefault="00FB6250" w:rsidP="00BC7625">
      <w:pPr>
        <w:pStyle w:val="Brdtext"/>
      </w:pPr>
    </w:p>
    <w:p w14:paraId="37920BAA" w14:textId="0637F4A4" w:rsidR="00620104" w:rsidRDefault="00EE640D" w:rsidP="00BC7625">
      <w:pPr>
        <w:pStyle w:val="Brdtext"/>
      </w:pPr>
      <w:r>
        <w:t xml:space="preserve">Skriv in </w:t>
      </w:r>
      <w:r w:rsidRPr="00EE640D">
        <w:rPr>
          <w:b/>
        </w:rPr>
        <w:t>Användarnamn</w:t>
      </w:r>
      <w:r>
        <w:t xml:space="preserve">, </w:t>
      </w:r>
      <w:r w:rsidRPr="00EE640D">
        <w:rPr>
          <w:b/>
        </w:rPr>
        <w:t>Lösenord</w:t>
      </w:r>
      <w:r>
        <w:t xml:space="preserve"> och </w:t>
      </w:r>
      <w:r w:rsidRPr="00EE640D">
        <w:rPr>
          <w:b/>
        </w:rPr>
        <w:t>Lösenordsbekräftelse</w:t>
      </w:r>
      <w:r w:rsidR="00C10082">
        <w:t xml:space="preserve"> och välj därefter knappen Spara</w:t>
      </w:r>
      <w:r w:rsidR="00764DC0">
        <w:t>:</w:t>
      </w:r>
      <w:r>
        <w:t xml:space="preserve"> </w:t>
      </w:r>
    </w:p>
    <w:p w14:paraId="14450D36" w14:textId="3ED22A35" w:rsidR="00620104" w:rsidRDefault="00DE334C" w:rsidP="00BC7625">
      <w:pPr>
        <w:pStyle w:val="Brdtext"/>
      </w:pPr>
      <w:r>
        <w:rPr>
          <w:noProof/>
        </w:rPr>
        <w:drawing>
          <wp:inline distT="0" distB="0" distL="0" distR="0" wp14:anchorId="47A65F73" wp14:editId="56A8E736">
            <wp:extent cx="4780915" cy="2101426"/>
            <wp:effectExtent l="0" t="0" r="635" b="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80915" cy="2101426"/>
                    </a:xfrm>
                    <a:prstGeom prst="rect">
                      <a:avLst/>
                    </a:prstGeom>
                  </pic:spPr>
                </pic:pic>
              </a:graphicData>
            </a:graphic>
          </wp:inline>
        </w:drawing>
      </w:r>
    </w:p>
    <w:p w14:paraId="0BA06882" w14:textId="77777777" w:rsidR="00764DC0" w:rsidRPr="00764DC0" w:rsidRDefault="00764DC0" w:rsidP="00BC7625">
      <w:pPr>
        <w:pStyle w:val="Brdtext"/>
        <w:rPr>
          <w:sz w:val="16"/>
        </w:rPr>
      </w:pPr>
    </w:p>
    <w:p w14:paraId="1DC8504E" w14:textId="73A250D3" w:rsidR="00D32FF4" w:rsidRDefault="00764DC0" w:rsidP="00620104">
      <w:pPr>
        <w:pStyle w:val="Brdtext"/>
        <w:rPr>
          <w:sz w:val="16"/>
        </w:rPr>
      </w:pPr>
      <w:r>
        <w:rPr>
          <w:noProof/>
        </w:rPr>
        <w:drawing>
          <wp:inline distT="0" distB="0" distL="0" distR="0" wp14:anchorId="3503977A" wp14:editId="65D701A7">
            <wp:extent cx="2971800" cy="388620"/>
            <wp:effectExtent l="0" t="0" r="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971800" cy="388620"/>
                    </a:xfrm>
                    <a:prstGeom prst="rect">
                      <a:avLst/>
                    </a:prstGeom>
                  </pic:spPr>
                </pic:pic>
              </a:graphicData>
            </a:graphic>
          </wp:inline>
        </w:drawing>
      </w:r>
    </w:p>
    <w:p w14:paraId="046757D0" w14:textId="77777777" w:rsidR="00764DC0" w:rsidRPr="008D2695" w:rsidRDefault="00764DC0" w:rsidP="00620104">
      <w:pPr>
        <w:pStyle w:val="Brdtext"/>
      </w:pPr>
    </w:p>
    <w:p w14:paraId="5EB30148" w14:textId="0FD86B09" w:rsidR="00620104" w:rsidRDefault="00620104" w:rsidP="00620104">
      <w:pPr>
        <w:pStyle w:val="Brdtext"/>
      </w:pPr>
      <w:r>
        <w:t>När du har sparat den nya användaren visas lösenordet krypterat. Användaren byter till eget valt lösenord vid första inloggningen. Om användaren glömmer sitt lösenord har du möjlighet att ändra det genom att gå in under ”detta formulär” (se bild nedan)</w:t>
      </w:r>
      <w:r w:rsidR="00541B13">
        <w:t>:</w:t>
      </w:r>
    </w:p>
    <w:p w14:paraId="4E516A1A" w14:textId="06742B33" w:rsidR="00620104" w:rsidRDefault="00620104" w:rsidP="00BC7625">
      <w:pPr>
        <w:pStyle w:val="Brdtext"/>
      </w:pPr>
      <w:r>
        <w:rPr>
          <w:noProof/>
        </w:rPr>
        <mc:AlternateContent>
          <mc:Choice Requires="wps">
            <w:drawing>
              <wp:anchor distT="0" distB="0" distL="114300" distR="114300" simplePos="0" relativeHeight="251714560" behindDoc="0" locked="0" layoutInCell="1" allowOverlap="1" wp14:anchorId="49559EE2" wp14:editId="3A5D73C0">
                <wp:simplePos x="0" y="0"/>
                <wp:positionH relativeFrom="column">
                  <wp:posOffset>4324350</wp:posOffset>
                </wp:positionH>
                <wp:positionV relativeFrom="paragraph">
                  <wp:posOffset>899796</wp:posOffset>
                </wp:positionV>
                <wp:extent cx="455911" cy="167206"/>
                <wp:effectExtent l="0" t="0" r="27305" b="36195"/>
                <wp:wrapNone/>
                <wp:docPr id="96" name="Rektangel 96"/>
                <wp:cNvGraphicFramePr/>
                <a:graphic xmlns:a="http://schemas.openxmlformats.org/drawingml/2006/main">
                  <a:graphicData uri="http://schemas.microsoft.com/office/word/2010/wordprocessingShape">
                    <wps:wsp>
                      <wps:cNvSpPr/>
                      <wps:spPr>
                        <a:xfrm>
                          <a:off x="0" y="0"/>
                          <a:ext cx="455911" cy="167206"/>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ktangel 96" o:spid="_x0000_s1026" style="position:absolute;margin-left:340.5pt;margin-top:70.85pt;width:35.9pt;height:13.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" filled="f" strokecolor="#c00000" strokeweight=".25pt"/>
            </w:pict>
          </mc:Fallback>
        </mc:AlternateContent>
      </w:r>
      <w:r>
        <w:rPr>
          <w:noProof/>
        </w:rPr>
        <w:drawing>
          <wp:inline distT="0" distB="0" distL="0" distR="0" wp14:anchorId="0DCB1690" wp14:editId="5D308BC6">
            <wp:extent cx="4780280" cy="1059180"/>
            <wp:effectExtent l="0" t="0" r="0" b="7620"/>
            <wp:docPr id="95" name="Bildobjekt 95" descr="Macintosh HD:Users:hemalu:Desktop:Skärmavbild 2016-11-10 kl. 16.2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hemalu:Desktop:Skärmavbild 2016-11-10 kl. 16.29.0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80280" cy="1059180"/>
                    </a:xfrm>
                    <a:prstGeom prst="rect">
                      <a:avLst/>
                    </a:prstGeom>
                    <a:noFill/>
                    <a:ln>
                      <a:noFill/>
                    </a:ln>
                  </pic:spPr>
                </pic:pic>
              </a:graphicData>
            </a:graphic>
          </wp:inline>
        </w:drawing>
      </w:r>
    </w:p>
    <w:p w14:paraId="24604BC7" w14:textId="37114F24" w:rsidR="00620104" w:rsidRDefault="00620104" w:rsidP="00BC7625">
      <w:pPr>
        <w:pStyle w:val="Brdtext"/>
      </w:pPr>
    </w:p>
    <w:p w14:paraId="516283A3" w14:textId="502B1631" w:rsidR="00DE334C" w:rsidRDefault="0027509F" w:rsidP="00BC7625">
      <w:pPr>
        <w:pStyle w:val="Brdtext"/>
      </w:pPr>
      <w:r>
        <w:lastRenderedPageBreak/>
        <w:t xml:space="preserve">Fyll därefter i </w:t>
      </w:r>
      <w:r w:rsidRPr="0027509F">
        <w:rPr>
          <w:b/>
        </w:rPr>
        <w:t>Förnamn</w:t>
      </w:r>
      <w:r>
        <w:t xml:space="preserve">, </w:t>
      </w:r>
      <w:r w:rsidRPr="0027509F">
        <w:rPr>
          <w:b/>
        </w:rPr>
        <w:t>Efternamn</w:t>
      </w:r>
      <w:r>
        <w:t xml:space="preserve"> och </w:t>
      </w:r>
      <w:r w:rsidRPr="0027509F">
        <w:rPr>
          <w:b/>
        </w:rPr>
        <w:t>E-postadress</w:t>
      </w:r>
      <w:r>
        <w:t xml:space="preserve"> under</w:t>
      </w:r>
      <w:r w:rsidR="006C7D4E">
        <w:t xml:space="preserve"> rubriken Personlig information:</w:t>
      </w:r>
    </w:p>
    <w:p w14:paraId="298F2925" w14:textId="4781230E" w:rsidR="0027509F" w:rsidRDefault="0027509F" w:rsidP="00BC7625">
      <w:pPr>
        <w:pStyle w:val="Brdtext"/>
      </w:pPr>
      <w:r>
        <w:rPr>
          <w:noProof/>
        </w:rPr>
        <w:drawing>
          <wp:inline distT="0" distB="0" distL="0" distR="0" wp14:anchorId="2583D577" wp14:editId="3EB4A70E">
            <wp:extent cx="3594226" cy="1565551"/>
            <wp:effectExtent l="0" t="0" r="0" b="9525"/>
            <wp:docPr id="97" name="Bildobjekt 97" descr="Macintosh HD:Users:hemalu:Desktop:Skärmavbild 2016-11-10 kl. 16.3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hemalu:Desktop:Skärmavbild 2016-11-10 kl. 16.35.3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4226" cy="1565551"/>
                    </a:xfrm>
                    <a:prstGeom prst="rect">
                      <a:avLst/>
                    </a:prstGeom>
                    <a:noFill/>
                    <a:ln>
                      <a:noFill/>
                    </a:ln>
                  </pic:spPr>
                </pic:pic>
              </a:graphicData>
            </a:graphic>
          </wp:inline>
        </w:drawing>
      </w:r>
    </w:p>
    <w:p w14:paraId="08A056F3" w14:textId="6CCF00AD" w:rsidR="00FB6250" w:rsidRPr="0071119C" w:rsidRDefault="0071119C" w:rsidP="00BC7625">
      <w:pPr>
        <w:pStyle w:val="Brdtext"/>
        <w:rPr>
          <w:b/>
        </w:rPr>
      </w:pPr>
      <w:r w:rsidRPr="0071119C">
        <w:rPr>
          <w:b/>
        </w:rPr>
        <w:t>Rättigheter</w:t>
      </w:r>
    </w:p>
    <w:p w14:paraId="7E99C95D" w14:textId="1E295D5A" w:rsidR="0071119C" w:rsidRDefault="0071119C" w:rsidP="00BC7625">
      <w:pPr>
        <w:pStyle w:val="Brdtext"/>
      </w:pPr>
      <w:r>
        <w:t xml:space="preserve">Se till att </w:t>
      </w:r>
      <w:r w:rsidR="00A26D92">
        <w:t xml:space="preserve">det finns en bock i </w:t>
      </w:r>
      <w:r>
        <w:t xml:space="preserve">rutan </w:t>
      </w:r>
      <w:r w:rsidRPr="0071119C">
        <w:rPr>
          <w:b/>
        </w:rPr>
        <w:t>Aktiv</w:t>
      </w:r>
      <w:r>
        <w:t xml:space="preserve">. Aktiv innebär att användaren är behörig att arbeta i systemet. När en person </w:t>
      </w:r>
      <w:r w:rsidR="00A26D92">
        <w:t xml:space="preserve">slutar </w:t>
      </w:r>
      <w:r>
        <w:t>bör personen avaktiveras genom att bocken i rutan tas bort</w:t>
      </w:r>
      <w:r w:rsidR="006C7D4E">
        <w:t>:</w:t>
      </w:r>
      <w:r>
        <w:t xml:space="preserve"> </w:t>
      </w:r>
    </w:p>
    <w:p w14:paraId="294A4B4E" w14:textId="06B15FCE" w:rsidR="0071119C" w:rsidRDefault="0071119C" w:rsidP="00BC7625">
      <w:pPr>
        <w:pStyle w:val="Brdtext"/>
      </w:pPr>
      <w:r>
        <w:rPr>
          <w:noProof/>
        </w:rPr>
        <w:drawing>
          <wp:inline distT="0" distB="0" distL="0" distR="0" wp14:anchorId="7BE01767" wp14:editId="75E253AF">
            <wp:extent cx="4780280" cy="923290"/>
            <wp:effectExtent l="0" t="0" r="0" b="0"/>
            <wp:docPr id="99" name="Bildobjekt 99" descr="Macintosh HD:Users:hemalu:Desktop:Skärmavbild 2016-11-10 kl. 16.4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hemalu:Desktop:Skärmavbild 2016-11-10 kl. 16.40.5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80280" cy="923290"/>
                    </a:xfrm>
                    <a:prstGeom prst="rect">
                      <a:avLst/>
                    </a:prstGeom>
                    <a:noFill/>
                    <a:ln>
                      <a:noFill/>
                    </a:ln>
                  </pic:spPr>
                </pic:pic>
              </a:graphicData>
            </a:graphic>
          </wp:inline>
        </w:drawing>
      </w:r>
    </w:p>
    <w:p w14:paraId="202A0434" w14:textId="77777777" w:rsidR="00653CE2" w:rsidRPr="008D2695" w:rsidRDefault="00653CE2" w:rsidP="00BC7625">
      <w:pPr>
        <w:pStyle w:val="Brdtext"/>
        <w:rPr>
          <w:szCs w:val="16"/>
        </w:rPr>
      </w:pPr>
    </w:p>
    <w:p w14:paraId="2237C62E" w14:textId="758E73FA" w:rsidR="0071119C" w:rsidRDefault="00A26D92" w:rsidP="00BC7625">
      <w:pPr>
        <w:pStyle w:val="Brdtext"/>
      </w:pPr>
      <w:r>
        <w:t xml:space="preserve">Bocka i rutan </w:t>
      </w:r>
      <w:r w:rsidR="00653CE2" w:rsidRPr="00653CE2">
        <w:rPr>
          <w:b/>
        </w:rPr>
        <w:t>Personalstatus</w:t>
      </w:r>
      <w:r>
        <w:t xml:space="preserve">. Saknas bock här kan användaren inte logga in i </w:t>
      </w:r>
      <w:r w:rsidR="00C10082">
        <w:t>FST</w:t>
      </w:r>
      <w:r w:rsidR="006C7D4E">
        <w:t>:</w:t>
      </w:r>
      <w:r>
        <w:t xml:space="preserve"> </w:t>
      </w:r>
    </w:p>
    <w:p w14:paraId="1D08A43F" w14:textId="42B1201E" w:rsidR="00653CE2" w:rsidRDefault="00653CE2" w:rsidP="00BC7625">
      <w:pPr>
        <w:pStyle w:val="Brdtext"/>
      </w:pPr>
      <w:r>
        <w:rPr>
          <w:noProof/>
        </w:rPr>
        <w:drawing>
          <wp:inline distT="0" distB="0" distL="0" distR="0" wp14:anchorId="674797BC" wp14:editId="4A10F28F">
            <wp:extent cx="2806575" cy="553178"/>
            <wp:effectExtent l="0" t="0" r="0" b="5715"/>
            <wp:docPr id="100" name="Bildobjekt 100" descr="Macintosh HD:Users:hemalu:Desktop:Skärmavbild 2016-11-10 kl. 16.5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hemalu:Desktop:Skärmavbild 2016-11-10 kl. 16.54.0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07558" cy="553372"/>
                    </a:xfrm>
                    <a:prstGeom prst="rect">
                      <a:avLst/>
                    </a:prstGeom>
                    <a:noFill/>
                    <a:ln>
                      <a:noFill/>
                    </a:ln>
                  </pic:spPr>
                </pic:pic>
              </a:graphicData>
            </a:graphic>
          </wp:inline>
        </w:drawing>
      </w:r>
    </w:p>
    <w:p w14:paraId="1A4FA0C9" w14:textId="77777777" w:rsidR="00653CE2" w:rsidRPr="008D2695" w:rsidRDefault="00653CE2" w:rsidP="00BC7625">
      <w:pPr>
        <w:pStyle w:val="Brdtext"/>
        <w:rPr>
          <w:szCs w:val="16"/>
        </w:rPr>
      </w:pPr>
    </w:p>
    <w:p w14:paraId="06F0088D" w14:textId="1386EF56" w:rsidR="00653CE2" w:rsidRDefault="00653CE2" w:rsidP="00BC7625">
      <w:pPr>
        <w:pStyle w:val="Brdtext"/>
      </w:pPr>
      <w:r w:rsidRPr="00255904">
        <w:rPr>
          <w:b/>
        </w:rPr>
        <w:t>Superanvändare</w:t>
      </w:r>
      <w:r>
        <w:t xml:space="preserve"> ska endast bockas i för användare som ska </w:t>
      </w:r>
      <w:r w:rsidR="00255904">
        <w:t xml:space="preserve">tilldelas </w:t>
      </w:r>
      <w:proofErr w:type="spellStart"/>
      <w:r>
        <w:t>administra</w:t>
      </w:r>
      <w:r w:rsidR="00C10082">
        <w:softHyphen/>
      </w:r>
      <w:r>
        <w:t>törs</w:t>
      </w:r>
      <w:r>
        <w:softHyphen/>
        <w:t>rättigheter</w:t>
      </w:r>
      <w:proofErr w:type="spellEnd"/>
      <w:r>
        <w:t xml:space="preserve">. Lämna alltså </w:t>
      </w:r>
      <w:r w:rsidR="00255904">
        <w:t xml:space="preserve">rutan </w:t>
      </w:r>
      <w:r w:rsidR="006C7D4E">
        <w:t>tom vid upplägg av redaktörer:</w:t>
      </w:r>
      <w:r w:rsidR="00C10082">
        <w:t xml:space="preserve"> </w:t>
      </w:r>
    </w:p>
    <w:p w14:paraId="6B173142" w14:textId="0D23EF1B" w:rsidR="00E4644E" w:rsidRPr="007F2B0E" w:rsidRDefault="00653CE2" w:rsidP="00E4644E">
      <w:pPr>
        <w:pStyle w:val="Brdtext"/>
      </w:pPr>
      <w:r>
        <w:rPr>
          <w:noProof/>
        </w:rPr>
        <w:drawing>
          <wp:inline distT="0" distB="0" distL="0" distR="0" wp14:anchorId="4F9DBA55" wp14:editId="0B3F7988">
            <wp:extent cx="3349783" cy="488584"/>
            <wp:effectExtent l="0" t="0" r="3175" b="0"/>
            <wp:docPr id="101" name="Bildobjekt 101" descr="Macintosh HD:Users:hemalu:Desktop:Skärmavbild 2016-11-10 kl. 16.5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hemalu:Desktop:Skärmavbild 2016-11-10 kl. 16.57.1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49783" cy="488584"/>
                    </a:xfrm>
                    <a:prstGeom prst="rect">
                      <a:avLst/>
                    </a:prstGeom>
                    <a:noFill/>
                    <a:ln>
                      <a:noFill/>
                    </a:ln>
                  </pic:spPr>
                </pic:pic>
              </a:graphicData>
            </a:graphic>
          </wp:inline>
        </w:drawing>
      </w:r>
    </w:p>
    <w:p w14:paraId="75D0715A" w14:textId="77777777" w:rsidR="00E4644E" w:rsidRPr="008D2695" w:rsidRDefault="00E4644E" w:rsidP="00BC7625">
      <w:pPr>
        <w:pStyle w:val="Brdtext"/>
        <w:rPr>
          <w:szCs w:val="16"/>
        </w:rPr>
      </w:pPr>
    </w:p>
    <w:p w14:paraId="7A9E1904" w14:textId="43D05AE6" w:rsidR="00255904" w:rsidRDefault="00255904" w:rsidP="00BC7625">
      <w:pPr>
        <w:pStyle w:val="Brdtext"/>
      </w:pPr>
      <w:r>
        <w:t xml:space="preserve">Med </w:t>
      </w:r>
      <w:r w:rsidR="00DA4F6B">
        <w:t>tjänsten</w:t>
      </w:r>
      <w:r>
        <w:t xml:space="preserve"> följer </w:t>
      </w:r>
      <w:r w:rsidRPr="006C7D4E">
        <w:rPr>
          <w:b/>
        </w:rPr>
        <w:t>gruppen</w:t>
      </w:r>
      <w:r w:rsidR="00DA4F6B">
        <w:t>/rollen</w:t>
      </w:r>
      <w:r>
        <w:t xml:space="preserve"> ”editor”, avsedd för redaktörer.</w:t>
      </w:r>
      <w:r w:rsidR="00E4644E">
        <w:t xml:space="preserve"> </w:t>
      </w:r>
      <w:r w:rsidR="00886A43">
        <w:t xml:space="preserve">Gruppen innehåller de grundrättigheter varje redaktör bör ha. </w:t>
      </w:r>
      <w:r w:rsidR="00645FA2">
        <w:t>Markera ”editor” i</w:t>
      </w:r>
      <w:r w:rsidR="00E4644E">
        <w:t xml:space="preserve"> befintlig lista och för via den lilla pile</w:t>
      </w:r>
      <w:r w:rsidR="00645FA2">
        <w:t xml:space="preserve">n över till högra rutan. </w:t>
      </w:r>
    </w:p>
    <w:p w14:paraId="6F4E513B" w14:textId="3A987BA0" w:rsidR="00255904" w:rsidRDefault="00E4644E" w:rsidP="00BC7625">
      <w:pPr>
        <w:pStyle w:val="Brdtext"/>
      </w:pPr>
      <w:r>
        <w:rPr>
          <w:noProof/>
        </w:rPr>
        <mc:AlternateContent>
          <mc:Choice Requires="wps">
            <w:drawing>
              <wp:anchor distT="0" distB="0" distL="114300" distR="114300" simplePos="0" relativeHeight="251718656" behindDoc="0" locked="0" layoutInCell="1" allowOverlap="1" wp14:anchorId="3632DD54" wp14:editId="06CB8A9C">
                <wp:simplePos x="0" y="0"/>
                <wp:positionH relativeFrom="column">
                  <wp:posOffset>2212975</wp:posOffset>
                </wp:positionH>
                <wp:positionV relativeFrom="paragraph">
                  <wp:posOffset>870585</wp:posOffset>
                </wp:positionV>
                <wp:extent cx="200025" cy="179705"/>
                <wp:effectExtent l="0" t="0" r="28575" b="23495"/>
                <wp:wrapNone/>
                <wp:docPr id="106" name="Rektangel 106"/>
                <wp:cNvGraphicFramePr/>
                <a:graphic xmlns:a="http://schemas.openxmlformats.org/drawingml/2006/main">
                  <a:graphicData uri="http://schemas.microsoft.com/office/word/2010/wordprocessingShape">
                    <wps:wsp>
                      <wps:cNvSpPr/>
                      <wps:spPr>
                        <a:xfrm>
                          <a:off x="0" y="0"/>
                          <a:ext cx="200025"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106" o:spid="_x0000_s1026" style="position:absolute;margin-left:174.25pt;margin-top:68.55pt;width:15.75pt;height:14.1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" filled="f" strokecolor="#c00000" strokeweight=".25pt"/>
            </w:pict>
          </mc:Fallback>
        </mc:AlternateContent>
      </w:r>
      <w:r>
        <w:rPr>
          <w:noProof/>
        </w:rPr>
        <w:drawing>
          <wp:inline distT="0" distB="0" distL="0" distR="0" wp14:anchorId="74D92109" wp14:editId="22C6169C">
            <wp:extent cx="4771390" cy="1050290"/>
            <wp:effectExtent l="0" t="0" r="3810" b="0"/>
            <wp:docPr id="104" name="Bildobjekt 104" descr="Macintosh HD:Users:hemalu:Desktop:Skärmavbild 2016-11-10 kl. 17.0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hemalu:Desktop:Skärmavbild 2016-11-10 kl. 17.03.3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71390" cy="1050290"/>
                    </a:xfrm>
                    <a:prstGeom prst="rect">
                      <a:avLst/>
                    </a:prstGeom>
                    <a:noFill/>
                    <a:ln>
                      <a:noFill/>
                    </a:ln>
                  </pic:spPr>
                </pic:pic>
              </a:graphicData>
            </a:graphic>
          </wp:inline>
        </w:drawing>
      </w:r>
    </w:p>
    <w:p w14:paraId="7DC6BC44" w14:textId="77777777" w:rsidR="00A86A07" w:rsidRDefault="00A86A07" w:rsidP="00A86A07">
      <w:pPr>
        <w:pStyle w:val="Brdtext"/>
      </w:pPr>
    </w:p>
    <w:p w14:paraId="747FE4A1" w14:textId="13632BFC" w:rsidR="00C10082" w:rsidRDefault="00A86A07" w:rsidP="00C10082">
      <w:pPr>
        <w:pStyle w:val="Brdtext"/>
      </w:pPr>
      <w:r>
        <w:lastRenderedPageBreak/>
        <w:t xml:space="preserve">Under </w:t>
      </w:r>
      <w:r w:rsidRPr="00A86A07">
        <w:rPr>
          <w:b/>
        </w:rPr>
        <w:t>Användarrättigheter</w:t>
      </w:r>
      <w:r>
        <w:t xml:space="preserve"> är det möjligt att tilldela en </w:t>
      </w:r>
      <w:r w:rsidR="00C10082">
        <w:t>redaktör</w:t>
      </w:r>
      <w:r>
        <w:t xml:space="preserve"> rättigheter utöver de som kommer med </w:t>
      </w:r>
      <w:r w:rsidR="00C10082">
        <w:t>gruppen/rollen ”editor”</w:t>
      </w:r>
      <w:r>
        <w:t>.</w:t>
      </w:r>
      <w:r w:rsidR="00381077">
        <w:t xml:space="preserve"> </w:t>
      </w:r>
      <w:r w:rsidR="00C10082">
        <w:t xml:space="preserve">Markera i listan och håll ner </w:t>
      </w:r>
      <w:proofErr w:type="spellStart"/>
      <w:r w:rsidR="00C10082">
        <w:t>Ctrl</w:t>
      </w:r>
      <w:proofErr w:type="spellEnd"/>
      <w:r w:rsidR="00C10082">
        <w:t xml:space="preserve">-tangenten (eller motsvarande) inför varje ny markering. </w:t>
      </w:r>
      <w:r w:rsidR="00567EDE">
        <w:t>För över till högra rutan via den lilla pilen</w:t>
      </w:r>
      <w:r w:rsidR="008A1752">
        <w:t>:</w:t>
      </w:r>
      <w:r w:rsidR="00567EDE">
        <w:t xml:space="preserve"> </w:t>
      </w:r>
    </w:p>
    <w:p w14:paraId="6A4F4ADD" w14:textId="594543A1" w:rsidR="00A86A07" w:rsidRDefault="00567EDE" w:rsidP="00BC7625">
      <w:pPr>
        <w:pStyle w:val="Brdtext"/>
      </w:pPr>
      <w:r>
        <w:rPr>
          <w:noProof/>
        </w:rPr>
        <mc:AlternateContent>
          <mc:Choice Requires="wps">
            <w:drawing>
              <wp:anchor distT="0" distB="0" distL="114300" distR="114300" simplePos="0" relativeHeight="251748352" behindDoc="0" locked="0" layoutInCell="1" allowOverlap="1" wp14:anchorId="486945E9" wp14:editId="51404EB4">
                <wp:simplePos x="0" y="0"/>
                <wp:positionH relativeFrom="column">
                  <wp:posOffset>3195955</wp:posOffset>
                </wp:positionH>
                <wp:positionV relativeFrom="paragraph">
                  <wp:posOffset>1289685</wp:posOffset>
                </wp:positionV>
                <wp:extent cx="200025" cy="179705"/>
                <wp:effectExtent l="0" t="0" r="28575" b="10795"/>
                <wp:wrapNone/>
                <wp:docPr id="122" name="Rektangel 122"/>
                <wp:cNvGraphicFramePr/>
                <a:graphic xmlns:a="http://schemas.openxmlformats.org/drawingml/2006/main">
                  <a:graphicData uri="http://schemas.microsoft.com/office/word/2010/wordprocessingShape">
                    <wps:wsp>
                      <wps:cNvSpPr/>
                      <wps:spPr>
                        <a:xfrm>
                          <a:off x="0" y="0"/>
                          <a:ext cx="200025"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122" o:spid="_x0000_s1026" style="position:absolute;margin-left:251.65pt;margin-top:101.55pt;width:15.75pt;height:14.1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" filled="f" strokecolor="#c00000" strokeweight=".25pt"/>
            </w:pict>
          </mc:Fallback>
        </mc:AlternateContent>
      </w:r>
      <w:r w:rsidR="00DA4F6B">
        <w:rPr>
          <w:noProof/>
        </w:rPr>
        <w:drawing>
          <wp:inline distT="0" distB="0" distL="0" distR="0" wp14:anchorId="1EF57FEB" wp14:editId="38CF8B44">
            <wp:extent cx="4780915" cy="1579151"/>
            <wp:effectExtent l="0" t="0" r="635" b="2540"/>
            <wp:docPr id="44" name="Bildobjek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80915" cy="1579151"/>
                    </a:xfrm>
                    <a:prstGeom prst="rect">
                      <a:avLst/>
                    </a:prstGeom>
                  </pic:spPr>
                </pic:pic>
              </a:graphicData>
            </a:graphic>
          </wp:inline>
        </w:drawing>
      </w:r>
    </w:p>
    <w:p w14:paraId="31BC5B80" w14:textId="77777777" w:rsidR="00381077" w:rsidRDefault="00381077" w:rsidP="00BC7625">
      <w:pPr>
        <w:pStyle w:val="Brdtext"/>
      </w:pPr>
    </w:p>
    <w:p w14:paraId="220F116C" w14:textId="014397DA" w:rsidR="00381077" w:rsidRDefault="00D927C3" w:rsidP="00BC7625">
      <w:pPr>
        <w:pStyle w:val="Brdtext"/>
      </w:pPr>
      <w:r>
        <w:t>”</w:t>
      </w:r>
      <w:r w:rsidR="00381077">
        <w:t>Viktiga datum</w:t>
      </w:r>
      <w:r>
        <w:t>”</w:t>
      </w:r>
      <w:r w:rsidR="00381077">
        <w:t xml:space="preserve"> </w:t>
      </w:r>
      <w:r>
        <w:t>behöver</w:t>
      </w:r>
      <w:r w:rsidR="00381077">
        <w:t xml:space="preserve"> inte fyllas i. </w:t>
      </w:r>
      <w:r w:rsidR="00381077" w:rsidRPr="00381077">
        <w:rPr>
          <w:b/>
        </w:rPr>
        <w:t>Senaste inloggning</w:t>
      </w:r>
      <w:r w:rsidR="00381077">
        <w:t xml:space="preserve"> kommer senare att framgå i användarens historik. </w:t>
      </w:r>
      <w:r w:rsidR="00381077" w:rsidRPr="00381077">
        <w:rPr>
          <w:b/>
        </w:rPr>
        <w:t>Registreringsdatum</w:t>
      </w:r>
      <w:r w:rsidR="00381077">
        <w:t xml:space="preserve"> sätts automatiskt</w:t>
      </w:r>
      <w:r w:rsidR="008A1752">
        <w:t>:</w:t>
      </w:r>
    </w:p>
    <w:p w14:paraId="170DAD93" w14:textId="61FA4566" w:rsidR="0015660F" w:rsidRDefault="0015660F" w:rsidP="00BC7625">
      <w:pPr>
        <w:pStyle w:val="Brdtext"/>
      </w:pPr>
      <w:r>
        <w:rPr>
          <w:noProof/>
        </w:rPr>
        <w:drawing>
          <wp:inline distT="0" distB="0" distL="0" distR="0" wp14:anchorId="647EE92A" wp14:editId="61B031DC">
            <wp:extent cx="2697933" cy="1558622"/>
            <wp:effectExtent l="0" t="0" r="0" b="0"/>
            <wp:docPr id="111" name="Bildobjekt 111" descr="Macintosh HD:Users:hemalu:Desktop:Skärmavbild 2016-11-10 kl. 17.2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hemalu:Desktop:Skärmavbild 2016-11-10 kl. 17.28.0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98072" cy="1558702"/>
                    </a:xfrm>
                    <a:prstGeom prst="rect">
                      <a:avLst/>
                    </a:prstGeom>
                    <a:noFill/>
                    <a:ln>
                      <a:noFill/>
                    </a:ln>
                  </pic:spPr>
                </pic:pic>
              </a:graphicData>
            </a:graphic>
          </wp:inline>
        </w:drawing>
      </w:r>
    </w:p>
    <w:p w14:paraId="3A9D3CD4" w14:textId="77777777" w:rsidR="0015660F" w:rsidRPr="008D2695" w:rsidRDefault="0015660F" w:rsidP="00BC7625">
      <w:pPr>
        <w:pStyle w:val="Brdtext"/>
        <w:rPr>
          <w:szCs w:val="16"/>
        </w:rPr>
      </w:pPr>
    </w:p>
    <w:p w14:paraId="66C16E62" w14:textId="29D7875E" w:rsidR="0015660F" w:rsidRDefault="0015660F" w:rsidP="00BC7625">
      <w:pPr>
        <w:pStyle w:val="Brdtext"/>
      </w:pPr>
      <w:r>
        <w:t xml:space="preserve">Avsluta med </w:t>
      </w:r>
      <w:r w:rsidR="00D927C3">
        <w:t>knappen</w:t>
      </w:r>
      <w:r>
        <w:t xml:space="preserve"> Spara.</w:t>
      </w:r>
      <w:r w:rsidR="007C3992">
        <w:t xml:space="preserve"> Du kommer tillbaka till översiktsvyn för alla användare.</w:t>
      </w:r>
    </w:p>
    <w:p w14:paraId="19253C39" w14:textId="79891A67" w:rsidR="008A1752" w:rsidRDefault="008A1752" w:rsidP="00BC7625">
      <w:pPr>
        <w:pStyle w:val="Brdtext"/>
      </w:pPr>
      <w:r>
        <w:rPr>
          <w:noProof/>
        </w:rPr>
        <w:drawing>
          <wp:inline distT="0" distB="0" distL="0" distR="0" wp14:anchorId="1BC6E79E" wp14:editId="5369183A">
            <wp:extent cx="2833255" cy="370503"/>
            <wp:effectExtent l="0" t="0" r="5715" b="0"/>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838316" cy="371165"/>
                    </a:xfrm>
                    <a:prstGeom prst="rect">
                      <a:avLst/>
                    </a:prstGeom>
                  </pic:spPr>
                </pic:pic>
              </a:graphicData>
            </a:graphic>
          </wp:inline>
        </w:drawing>
      </w:r>
    </w:p>
    <w:p w14:paraId="0BA2D837" w14:textId="77777777" w:rsidR="008D2695" w:rsidRDefault="008D2695" w:rsidP="00BC7625">
      <w:pPr>
        <w:pStyle w:val="Brdtext"/>
      </w:pPr>
    </w:p>
    <w:p w14:paraId="3C31D8A2" w14:textId="2FB09F37" w:rsidR="008D2695" w:rsidRDefault="008D2695">
      <w:r>
        <w:br w:type="page"/>
      </w:r>
    </w:p>
    <w:p w14:paraId="5CA362E6" w14:textId="4B1E0134" w:rsidR="001F4EF9" w:rsidRDefault="001F4EF9" w:rsidP="00A86A07">
      <w:pPr>
        <w:pStyle w:val="Rubrik2"/>
      </w:pPr>
      <w:bookmarkStart w:id="39" w:name="_Toc468719931"/>
      <w:r>
        <w:lastRenderedPageBreak/>
        <w:t xml:space="preserve">Radera </w:t>
      </w:r>
      <w:r w:rsidR="004C6BF2">
        <w:t xml:space="preserve">inte </w:t>
      </w:r>
      <w:r>
        <w:t>användare</w:t>
      </w:r>
      <w:r w:rsidR="004C6BF2">
        <w:t>!</w:t>
      </w:r>
      <w:bookmarkEnd w:id="39"/>
    </w:p>
    <w:p w14:paraId="5D90C361" w14:textId="301BA5B3" w:rsidR="001F4EF9" w:rsidRDefault="001F4EF9" w:rsidP="001F4EF9">
      <w:pPr>
        <w:pStyle w:val="Brdtext"/>
      </w:pPr>
      <w:r>
        <w:t>Vår rekommendation är att aldrig radera en person som någon gång matat in och redigerat uppgifter i systemet. Uppgifterna ligger visserligen kvar, men historiken för</w:t>
      </w:r>
      <w:r>
        <w:softHyphen/>
        <w:t xml:space="preserve">svinner. </w:t>
      </w:r>
    </w:p>
    <w:p w14:paraId="6393E5DC" w14:textId="240D900A" w:rsidR="004C6BF2" w:rsidRDefault="004C6BF2" w:rsidP="001F4EF9">
      <w:pPr>
        <w:pStyle w:val="Brdtext"/>
      </w:pPr>
      <w:r>
        <w:t xml:space="preserve">För de fall radering ändå är aktuellt, till exempel för användare som lagts upp endast för test, kan det göras antingen från översiktsvyn med alla användare eller med knappen </w:t>
      </w:r>
      <w:r w:rsidR="001C5943">
        <w:t xml:space="preserve">Radera som finns längst </w:t>
      </w:r>
      <w:r>
        <w:t xml:space="preserve">ned i formuläret för </w:t>
      </w:r>
      <w:r w:rsidR="001C5943">
        <w:t xml:space="preserve">varje </w:t>
      </w:r>
      <w:r>
        <w:t>användare</w:t>
      </w:r>
      <w:r w:rsidR="008A1752">
        <w:t>:</w:t>
      </w:r>
    </w:p>
    <w:p w14:paraId="3BE61F3C" w14:textId="467302EC" w:rsidR="004C6BF2" w:rsidRDefault="004C6BF2" w:rsidP="001F4EF9">
      <w:pPr>
        <w:pStyle w:val="Brdtext"/>
      </w:pPr>
      <w:r>
        <w:rPr>
          <w:noProof/>
        </w:rPr>
        <w:drawing>
          <wp:inline distT="0" distB="0" distL="0" distR="0" wp14:anchorId="4543F82B" wp14:editId="5B945AB1">
            <wp:extent cx="2000816" cy="1292238"/>
            <wp:effectExtent l="0" t="0" r="6350" b="3175"/>
            <wp:docPr id="113" name="Bildobjekt 113" descr="Macintosh HD:Users:hemalu:Desktop:Skärmavbild 2016-11-10 kl. 17.4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hemalu:Desktop:Skärmavbild 2016-11-10 kl. 17.47.2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00816" cy="1292238"/>
                    </a:xfrm>
                    <a:prstGeom prst="rect">
                      <a:avLst/>
                    </a:prstGeom>
                    <a:noFill/>
                    <a:ln>
                      <a:noFill/>
                    </a:ln>
                  </pic:spPr>
                </pic:pic>
              </a:graphicData>
            </a:graphic>
          </wp:inline>
        </w:drawing>
      </w:r>
    </w:p>
    <w:p w14:paraId="262CAA8C" w14:textId="183E1D32" w:rsidR="001F4EF9" w:rsidRDefault="001F4EF9" w:rsidP="001F4EF9">
      <w:pPr>
        <w:pStyle w:val="Brdtext"/>
      </w:pPr>
      <w:r>
        <w:rPr>
          <w:noProof/>
        </w:rPr>
        <w:drawing>
          <wp:inline distT="0" distB="0" distL="0" distR="0" wp14:anchorId="1A9777D5" wp14:editId="52FB419A">
            <wp:extent cx="588819" cy="341293"/>
            <wp:effectExtent l="0" t="0" r="1905" b="1905"/>
            <wp:docPr id="110" name="Bildobjekt 110" descr="Macintosh HD:Users:hemalu:Desktop:Skärmavbild 2016-11-10 kl. 17.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hemalu:Desktop:Skärmavbild 2016-11-10 kl. 17.26.1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1609" cy="342910"/>
                    </a:xfrm>
                    <a:prstGeom prst="rect">
                      <a:avLst/>
                    </a:prstGeom>
                    <a:noFill/>
                    <a:ln>
                      <a:noFill/>
                    </a:ln>
                  </pic:spPr>
                </pic:pic>
              </a:graphicData>
            </a:graphic>
          </wp:inline>
        </w:drawing>
      </w:r>
    </w:p>
    <w:p w14:paraId="7B96B012" w14:textId="77777777" w:rsidR="001F4EF9" w:rsidRPr="004C6BF2" w:rsidRDefault="001F4EF9" w:rsidP="001F4EF9">
      <w:pPr>
        <w:pStyle w:val="Brdtext"/>
        <w:rPr>
          <w:sz w:val="16"/>
          <w:szCs w:val="16"/>
        </w:rPr>
      </w:pPr>
    </w:p>
    <w:p w14:paraId="6A40BE4A" w14:textId="1118A796" w:rsidR="001F4EF9" w:rsidRDefault="001F4EF9" w:rsidP="001F4EF9">
      <w:pPr>
        <w:pStyle w:val="Brdtext"/>
      </w:pPr>
      <w:r>
        <w:t xml:space="preserve">Bägge </w:t>
      </w:r>
      <w:r w:rsidR="00FE7D61">
        <w:t>alternativen</w:t>
      </w:r>
      <w:r w:rsidR="004C6BF2">
        <w:t xml:space="preserve"> leder till </w:t>
      </w:r>
      <w:r w:rsidR="00D841BD">
        <w:t>en sida där du bekräftar borttagningen</w:t>
      </w:r>
      <w:r w:rsidR="00FE7D61">
        <w:t>. Med knappen Nej, ta mig tillbaka har du också möjlighet att backa tillbaka utan att radering sker</w:t>
      </w:r>
      <w:r w:rsidR="003055FB">
        <w:t>:</w:t>
      </w:r>
      <w:r w:rsidR="00FE7D61">
        <w:t xml:space="preserve"> </w:t>
      </w:r>
    </w:p>
    <w:p w14:paraId="0315F909" w14:textId="5AC1E244" w:rsidR="001F4EF9" w:rsidRDefault="001F4EF9" w:rsidP="001F4EF9">
      <w:pPr>
        <w:pStyle w:val="Brdtext"/>
      </w:pPr>
      <w:r>
        <w:rPr>
          <w:noProof/>
        </w:rPr>
        <w:drawing>
          <wp:inline distT="0" distB="0" distL="0" distR="0" wp14:anchorId="0180C4BA" wp14:editId="4407D582">
            <wp:extent cx="3630440" cy="1605047"/>
            <wp:effectExtent l="0" t="0" r="1905" b="0"/>
            <wp:docPr id="114" name="Bildobjekt 114" descr="Macintosh HD:Users:hemalu:Desktop:Skärmavbild 2016-11-10 kl. 17.4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hemalu:Desktop:Skärmavbild 2016-11-10 kl. 17.49.1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30440" cy="1605047"/>
                    </a:xfrm>
                    <a:prstGeom prst="rect">
                      <a:avLst/>
                    </a:prstGeom>
                    <a:noFill/>
                    <a:ln>
                      <a:noFill/>
                    </a:ln>
                  </pic:spPr>
                </pic:pic>
              </a:graphicData>
            </a:graphic>
          </wp:inline>
        </w:drawing>
      </w:r>
    </w:p>
    <w:p w14:paraId="5BF2E404" w14:textId="77777777" w:rsidR="006B7EC4" w:rsidRPr="001F4EF9" w:rsidRDefault="006B7EC4" w:rsidP="001F4EF9">
      <w:pPr>
        <w:pStyle w:val="Brdtext"/>
      </w:pPr>
    </w:p>
    <w:p w14:paraId="7EF7FCE3" w14:textId="0399951C" w:rsidR="00A86A07" w:rsidRDefault="00A86A07" w:rsidP="00A86A07">
      <w:pPr>
        <w:pStyle w:val="Rubrik2"/>
      </w:pPr>
      <w:bookmarkStart w:id="40" w:name="_Toc468719932"/>
      <w:r>
        <w:t>Lägga upp grupp</w:t>
      </w:r>
      <w:r w:rsidR="00180984">
        <w:t>er</w:t>
      </w:r>
      <w:r w:rsidR="00E90726">
        <w:t xml:space="preserve"> (roller)</w:t>
      </w:r>
      <w:bookmarkEnd w:id="40"/>
    </w:p>
    <w:p w14:paraId="71B3E91E" w14:textId="46DFB2CA" w:rsidR="006B7EC4" w:rsidRDefault="00886A43" w:rsidP="006B7EC4">
      <w:pPr>
        <w:pStyle w:val="Brdtext"/>
      </w:pPr>
      <w:r>
        <w:t xml:space="preserve">Ett smidigt sätt att </w:t>
      </w:r>
      <w:r w:rsidR="005B179E">
        <w:t>tilldela</w:t>
      </w:r>
      <w:r w:rsidR="00A073D9">
        <w:t xml:space="preserve"> samma</w:t>
      </w:r>
      <w:r>
        <w:t xml:space="preserve"> rättigheter till en </w:t>
      </w:r>
      <w:r w:rsidR="00BF3360">
        <w:t xml:space="preserve">viss </w:t>
      </w:r>
      <w:r>
        <w:t xml:space="preserve">kategori av användare är att använda sig av funktionen </w:t>
      </w:r>
      <w:r w:rsidRPr="00A86A07">
        <w:rPr>
          <w:b/>
        </w:rPr>
        <w:t>Grupper</w:t>
      </w:r>
      <w:r>
        <w:t xml:space="preserve">. </w:t>
      </w:r>
      <w:r w:rsidR="009A22A4">
        <w:t xml:space="preserve">Med tjänsten följer gruppen </w:t>
      </w:r>
      <w:r w:rsidR="00E90726">
        <w:t>”</w:t>
      </w:r>
      <w:r w:rsidR="009A22A4">
        <w:t>editor</w:t>
      </w:r>
      <w:r w:rsidR="00E90726">
        <w:t>”</w:t>
      </w:r>
      <w:r w:rsidR="009A22A4">
        <w:t xml:space="preserve">, avsedd för rollen som redaktör. </w:t>
      </w:r>
      <w:r w:rsidR="00BF3360">
        <w:t xml:space="preserve"> </w:t>
      </w:r>
    </w:p>
    <w:p w14:paraId="5A6C06BC" w14:textId="6DEEED83" w:rsidR="001A1202" w:rsidRDefault="001A1202" w:rsidP="001A1202">
      <w:pPr>
        <w:pStyle w:val="Brdtext"/>
      </w:pPr>
      <w:r>
        <w:t>Du lägger upp en ny grupp genom att gå in på Grupper och välja Lägg till</w:t>
      </w:r>
      <w:r w:rsidR="003055FB">
        <w:t>:</w:t>
      </w:r>
      <w:r>
        <w:t xml:space="preserve"> </w:t>
      </w:r>
    </w:p>
    <w:p w14:paraId="0359653F" w14:textId="59DE2FB5" w:rsidR="001A1202" w:rsidRDefault="001A1202" w:rsidP="00BC7625">
      <w:pPr>
        <w:pStyle w:val="Brdtext"/>
      </w:pPr>
      <w:r>
        <w:rPr>
          <w:noProof/>
        </w:rPr>
        <mc:AlternateContent>
          <mc:Choice Requires="wps">
            <w:drawing>
              <wp:anchor distT="0" distB="0" distL="114300" distR="114300" simplePos="0" relativeHeight="251724800" behindDoc="0" locked="0" layoutInCell="1" allowOverlap="1" wp14:anchorId="36612084" wp14:editId="4BD1D759">
                <wp:simplePos x="0" y="0"/>
                <wp:positionH relativeFrom="column">
                  <wp:posOffset>3044825</wp:posOffset>
                </wp:positionH>
                <wp:positionV relativeFrom="paragraph">
                  <wp:posOffset>815224</wp:posOffset>
                </wp:positionV>
                <wp:extent cx="491490" cy="179705"/>
                <wp:effectExtent l="0" t="0" r="22860" b="10795"/>
                <wp:wrapNone/>
                <wp:docPr id="58" name="Rektangel 58"/>
                <wp:cNvGraphicFramePr/>
                <a:graphic xmlns:a="http://schemas.openxmlformats.org/drawingml/2006/main">
                  <a:graphicData uri="http://schemas.microsoft.com/office/word/2010/wordprocessingShape">
                    <wps:wsp>
                      <wps:cNvSpPr/>
                      <wps:spPr>
                        <a:xfrm>
                          <a:off x="0" y="0"/>
                          <a:ext cx="491490"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58" o:spid="_x0000_s1026" style="position:absolute;margin-left:239.75pt;margin-top:64.2pt;width:38.7pt;height:14.1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" filled="f" strokecolor="#c00000" strokeweight=".25pt"/>
            </w:pict>
          </mc:Fallback>
        </mc:AlternateContent>
      </w:r>
      <w:r>
        <w:rPr>
          <w:noProof/>
        </w:rPr>
        <w:drawing>
          <wp:inline distT="0" distB="0" distL="0" distR="0" wp14:anchorId="56ECF990" wp14:editId="741A4E8D">
            <wp:extent cx="4100946" cy="1072086"/>
            <wp:effectExtent l="0" t="0" r="0" b="0"/>
            <wp:docPr id="53" name="Bildobjekt 53" descr="Macintosh HD:Users:hemalu:Desktop:Skärmavbild 2016-11-10 kl. 16.0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emalu:Desktop:Skärmavbild 2016-11-10 kl. 16.09.2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10060" cy="1074468"/>
                    </a:xfrm>
                    <a:prstGeom prst="rect">
                      <a:avLst/>
                    </a:prstGeom>
                    <a:noFill/>
                    <a:ln>
                      <a:noFill/>
                    </a:ln>
                  </pic:spPr>
                </pic:pic>
              </a:graphicData>
            </a:graphic>
          </wp:inline>
        </w:drawing>
      </w:r>
    </w:p>
    <w:p w14:paraId="5E0250DE" w14:textId="77777777" w:rsidR="001A1202" w:rsidRPr="008D2695" w:rsidRDefault="001A1202" w:rsidP="00BC7625">
      <w:pPr>
        <w:pStyle w:val="Brdtext"/>
      </w:pPr>
    </w:p>
    <w:p w14:paraId="5896EAF0" w14:textId="52A8A70E" w:rsidR="002F2642" w:rsidRDefault="002F2642" w:rsidP="00BC7625">
      <w:pPr>
        <w:pStyle w:val="Brdtext"/>
      </w:pPr>
      <w:r>
        <w:lastRenderedPageBreak/>
        <w:t>Ge gruppen ett namn</w:t>
      </w:r>
      <w:r w:rsidR="003055FB">
        <w:t>:</w:t>
      </w:r>
    </w:p>
    <w:p w14:paraId="30BFD487" w14:textId="1E465705" w:rsidR="002F2642" w:rsidRDefault="002F2642" w:rsidP="00BC7625">
      <w:pPr>
        <w:pStyle w:val="Brdtext"/>
      </w:pPr>
      <w:r>
        <w:rPr>
          <w:noProof/>
        </w:rPr>
        <w:drawing>
          <wp:inline distT="0" distB="0" distL="0" distR="0" wp14:anchorId="0B852872" wp14:editId="4DCB71D4">
            <wp:extent cx="2860964" cy="596034"/>
            <wp:effectExtent l="0" t="0" r="0" b="0"/>
            <wp:docPr id="61" name="Bildobjek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860964" cy="596034"/>
                    </a:xfrm>
                    <a:prstGeom prst="rect">
                      <a:avLst/>
                    </a:prstGeom>
                  </pic:spPr>
                </pic:pic>
              </a:graphicData>
            </a:graphic>
          </wp:inline>
        </w:drawing>
      </w:r>
    </w:p>
    <w:p w14:paraId="4C8B8DF2" w14:textId="77777777" w:rsidR="001A1202" w:rsidRPr="008D2695" w:rsidRDefault="001A1202" w:rsidP="00BC7625">
      <w:pPr>
        <w:pStyle w:val="Brdtext"/>
      </w:pPr>
    </w:p>
    <w:p w14:paraId="1992255F" w14:textId="2DA76E97" w:rsidR="001A1202" w:rsidRDefault="002F2642" w:rsidP="001A1202">
      <w:pPr>
        <w:pStyle w:val="Brdtext"/>
      </w:pPr>
      <w:r>
        <w:t xml:space="preserve">Bestäm vilka </w:t>
      </w:r>
      <w:r w:rsidR="001A1202">
        <w:t>rättigheter</w:t>
      </w:r>
      <w:r>
        <w:t xml:space="preserve"> som ska ingå i gruppen. Markera i listan och håll ner </w:t>
      </w:r>
      <w:proofErr w:type="spellStart"/>
      <w:r>
        <w:t>Ctrl</w:t>
      </w:r>
      <w:proofErr w:type="spellEnd"/>
      <w:r>
        <w:t>-tangenten (eller motsvarande) inför varje ny markering. Avsluta med knappen Spara</w:t>
      </w:r>
      <w:r w:rsidR="003055FB">
        <w:t>:</w:t>
      </w:r>
    </w:p>
    <w:p w14:paraId="16B0766B" w14:textId="0178C37C" w:rsidR="001A1202" w:rsidRDefault="002F2642" w:rsidP="001A1202">
      <w:pPr>
        <w:pStyle w:val="Brdtext"/>
      </w:pPr>
      <w:r>
        <w:rPr>
          <w:noProof/>
        </w:rPr>
        <w:drawing>
          <wp:inline distT="0" distB="0" distL="0" distR="0" wp14:anchorId="10F01D6E" wp14:editId="688082FE">
            <wp:extent cx="4447310" cy="1234039"/>
            <wp:effectExtent l="0" t="0" r="0" b="4445"/>
            <wp:docPr id="67" name="Bildobjek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448330" cy="1234322"/>
                    </a:xfrm>
                    <a:prstGeom prst="rect">
                      <a:avLst/>
                    </a:prstGeom>
                  </pic:spPr>
                </pic:pic>
              </a:graphicData>
            </a:graphic>
          </wp:inline>
        </w:drawing>
      </w:r>
    </w:p>
    <w:p w14:paraId="0B4A5221" w14:textId="7D106A9B" w:rsidR="003055FB" w:rsidRDefault="003055FB" w:rsidP="001A1202">
      <w:pPr>
        <w:pStyle w:val="Brdtext"/>
      </w:pPr>
      <w:r>
        <w:rPr>
          <w:noProof/>
        </w:rPr>
        <w:drawing>
          <wp:inline distT="0" distB="0" distL="0" distR="0" wp14:anchorId="79D6C161" wp14:editId="55017F35">
            <wp:extent cx="2784764" cy="364161"/>
            <wp:effectExtent l="0" t="0" r="0" b="0"/>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89732" cy="364811"/>
                    </a:xfrm>
                    <a:prstGeom prst="rect">
                      <a:avLst/>
                    </a:prstGeom>
                  </pic:spPr>
                </pic:pic>
              </a:graphicData>
            </a:graphic>
          </wp:inline>
        </w:drawing>
      </w:r>
    </w:p>
    <w:p w14:paraId="79E1D7D8" w14:textId="77777777" w:rsidR="008D2695" w:rsidRDefault="008D2695" w:rsidP="001A1202">
      <w:pPr>
        <w:pStyle w:val="Brdtext"/>
      </w:pPr>
    </w:p>
    <w:p w14:paraId="51251AB7" w14:textId="3045A90D" w:rsidR="002F2642" w:rsidRDefault="002F2642" w:rsidP="002F2642">
      <w:pPr>
        <w:pStyle w:val="Rubrik2"/>
      </w:pPr>
      <w:bookmarkStart w:id="41" w:name="_Toc468719933"/>
      <w:r>
        <w:t>Redigera grupp</w:t>
      </w:r>
      <w:r w:rsidR="00180984">
        <w:t>er</w:t>
      </w:r>
      <w:bookmarkEnd w:id="41"/>
    </w:p>
    <w:p w14:paraId="5184EF6F" w14:textId="7F535E5F" w:rsidR="006B7EC4" w:rsidRDefault="002F2642" w:rsidP="00BC7625">
      <w:pPr>
        <w:pStyle w:val="Brdtext"/>
      </w:pPr>
      <w:r>
        <w:t xml:space="preserve">Välj den grupp du vill redigera. Därefter kan du vid behov byta namn och ändra rättigheter. </w:t>
      </w:r>
    </w:p>
    <w:p w14:paraId="4F81C7B5" w14:textId="60EAA837" w:rsidR="006B7EC4" w:rsidRDefault="006B7EC4" w:rsidP="00BC7625">
      <w:pPr>
        <w:pStyle w:val="Brdtext"/>
      </w:pPr>
    </w:p>
    <w:p w14:paraId="40D75AEC" w14:textId="62248A12" w:rsidR="00180984" w:rsidRDefault="00180984">
      <w:r>
        <w:br w:type="page"/>
      </w:r>
    </w:p>
    <w:p w14:paraId="5DD32E7A" w14:textId="7F10402D" w:rsidR="00AD3147" w:rsidRDefault="00AD3147" w:rsidP="00AD3147">
      <w:pPr>
        <w:pStyle w:val="Rubrik1"/>
      </w:pPr>
      <w:bookmarkStart w:id="42" w:name="_Toc468719934"/>
      <w:r>
        <w:lastRenderedPageBreak/>
        <w:t xml:space="preserve">Administratör – </w:t>
      </w:r>
      <w:r w:rsidRPr="00180984">
        <w:t>Förbered för inmatning</w:t>
      </w:r>
      <w:r w:rsidR="00180984" w:rsidRPr="00180984">
        <w:t xml:space="preserve"> av dokument</w:t>
      </w:r>
      <w:bookmarkEnd w:id="42"/>
    </w:p>
    <w:p w14:paraId="7D617799" w14:textId="583CFAAE" w:rsidR="00A538E4" w:rsidRDefault="003C02DE" w:rsidP="003C02DE">
      <w:pPr>
        <w:pStyle w:val="Brdtext"/>
      </w:pPr>
      <w:r>
        <w:t xml:space="preserve">När du som administratör får tillgång till FST </w:t>
      </w:r>
      <w:r w:rsidR="00A538E4">
        <w:t>så kommer det redan finnas en myn</w:t>
      </w:r>
      <w:r w:rsidR="004755AF">
        <w:softHyphen/>
      </w:r>
      <w:r w:rsidR="00A538E4">
        <w:t>dig</w:t>
      </w:r>
      <w:r w:rsidR="00FF67F4">
        <w:softHyphen/>
      </w:r>
      <w:r w:rsidR="00A538E4">
        <w:t xml:space="preserve">het och dess författningssamling. För denna provinstallation är </w:t>
      </w:r>
      <w:proofErr w:type="spellStart"/>
      <w:r w:rsidR="00367D0F">
        <w:t>Exempel</w:t>
      </w:r>
      <w:r w:rsidR="00FF67F4">
        <w:softHyphen/>
      </w:r>
      <w:r w:rsidR="00367D0F">
        <w:t>myndigheten</w:t>
      </w:r>
      <w:proofErr w:type="spellEnd"/>
      <w:r>
        <w:t xml:space="preserve"> </w:t>
      </w:r>
      <w:r w:rsidR="00793598">
        <w:t xml:space="preserve">och Exempelmyndighetens författningssamling (EXFS) </w:t>
      </w:r>
      <w:r w:rsidR="00300919">
        <w:t>upp</w:t>
      </w:r>
      <w:r>
        <w:t xml:space="preserve">lagd. </w:t>
      </w:r>
    </w:p>
    <w:p w14:paraId="2D7BFBB7" w14:textId="21B9F84A" w:rsidR="00A538E4" w:rsidRDefault="00A538E4" w:rsidP="00A538E4">
      <w:pPr>
        <w:pStyle w:val="Brdtext"/>
      </w:pPr>
      <w:r>
        <w:t>Om din myndighet har en författningssamling som andra myndigheter publicer</w:t>
      </w:r>
      <w:r w:rsidR="00793598">
        <w:t xml:space="preserve">ar föreskrifter i, eller ansvarar för </w:t>
      </w:r>
      <w:r>
        <w:t>att tillgängliggöra information från äldre, nedlag</w:t>
      </w:r>
      <w:r w:rsidR="00793598">
        <w:softHyphen/>
      </w:r>
      <w:r>
        <w:t>da för</w:t>
      </w:r>
      <w:r w:rsidR="00FF67F4">
        <w:softHyphen/>
      </w:r>
      <w:r>
        <w:t>fatt</w:t>
      </w:r>
      <w:r w:rsidR="00FF67F4">
        <w:softHyphen/>
      </w:r>
      <w:r>
        <w:t>ningssamlingar lägg</w:t>
      </w:r>
      <w:r w:rsidR="00793598">
        <w:t xml:space="preserve">er du </w:t>
      </w:r>
      <w:r>
        <w:t xml:space="preserve">upp </w:t>
      </w:r>
      <w:r w:rsidR="00793598">
        <w:t>dessa nu</w:t>
      </w:r>
      <w:r>
        <w:t xml:space="preserve">. </w:t>
      </w:r>
      <w:r w:rsidRPr="00A538E4">
        <w:rPr>
          <w:i/>
        </w:rPr>
        <w:t>Observera att denna funktion är relativt otestad.</w:t>
      </w:r>
      <w:r w:rsidRPr="00A538E4">
        <w:t xml:space="preserve"> </w:t>
      </w:r>
    </w:p>
    <w:p w14:paraId="79D3C643" w14:textId="2352436C" w:rsidR="00A538E4" w:rsidRDefault="00793598" w:rsidP="003C02DE">
      <w:pPr>
        <w:pStyle w:val="Brdtext"/>
      </w:pPr>
      <w:r>
        <w:t>Därefter lägger du in referenser till bemyndiganden, ämnesord om din myndig</w:t>
      </w:r>
      <w:r>
        <w:softHyphen/>
        <w:t>het använder det samt eventuellt också EU-rättsreferenser.</w:t>
      </w:r>
      <w:r w:rsidR="00F66703">
        <w:t xml:space="preserve"> </w:t>
      </w:r>
    </w:p>
    <w:p w14:paraId="3669DAB3" w14:textId="77777777" w:rsidR="004755AF" w:rsidRDefault="004755AF" w:rsidP="003C02DE">
      <w:pPr>
        <w:pStyle w:val="Brdtext"/>
      </w:pPr>
    </w:p>
    <w:p w14:paraId="6EEB7780" w14:textId="7E672292" w:rsidR="0074101B" w:rsidRPr="00B068D9" w:rsidRDefault="0074101B" w:rsidP="00AD3147">
      <w:pPr>
        <w:pStyle w:val="Rubrik2"/>
      </w:pPr>
      <w:bookmarkStart w:id="43" w:name="_Toc468719935"/>
      <w:r>
        <w:t>Lägg</w:t>
      </w:r>
      <w:r w:rsidR="00F93E49">
        <w:t>a</w:t>
      </w:r>
      <w:r>
        <w:t xml:space="preserve"> till en myndighet</w:t>
      </w:r>
      <w:bookmarkEnd w:id="43"/>
    </w:p>
    <w:p w14:paraId="203FFDA3" w14:textId="4AFBE7E7" w:rsidR="00AB55AD" w:rsidRDefault="00AB55AD" w:rsidP="007A7273">
      <w:pPr>
        <w:pStyle w:val="Brdtext"/>
      </w:pPr>
      <w:r>
        <w:t xml:space="preserve">Så här lägger du till en myndighet utöver </w:t>
      </w:r>
      <w:r w:rsidR="00FF67F4">
        <w:t>Exempelmyndigheten</w:t>
      </w:r>
      <w:r>
        <w:t xml:space="preserve"> som redan finns i tjänsten. Välj Lägg till vid Myndigheter</w:t>
      </w:r>
      <w:r w:rsidR="00793598">
        <w:t>:</w:t>
      </w:r>
    </w:p>
    <w:p w14:paraId="427BCD35" w14:textId="42015E49" w:rsidR="00A073D9" w:rsidRDefault="00A073D9" w:rsidP="0074101B">
      <w:pPr>
        <w:pStyle w:val="Brdtext"/>
      </w:pPr>
      <w:r>
        <w:rPr>
          <w:noProof/>
        </w:rPr>
        <mc:AlternateContent>
          <mc:Choice Requires="wps">
            <w:drawing>
              <wp:anchor distT="0" distB="0" distL="114300" distR="114300" simplePos="0" relativeHeight="251726848" behindDoc="0" locked="0" layoutInCell="1" allowOverlap="1" wp14:anchorId="2D484964" wp14:editId="48C0756C">
                <wp:simplePos x="0" y="0"/>
                <wp:positionH relativeFrom="column">
                  <wp:posOffset>36658</wp:posOffset>
                </wp:positionH>
                <wp:positionV relativeFrom="paragraph">
                  <wp:posOffset>1912505</wp:posOffset>
                </wp:positionV>
                <wp:extent cx="706582" cy="179705"/>
                <wp:effectExtent l="0" t="0" r="17780" b="10795"/>
                <wp:wrapNone/>
                <wp:docPr id="26" name="Rektangel 26"/>
                <wp:cNvGraphicFramePr/>
                <a:graphic xmlns:a="http://schemas.openxmlformats.org/drawingml/2006/main">
                  <a:graphicData uri="http://schemas.microsoft.com/office/word/2010/wordprocessingShape">
                    <wps:wsp>
                      <wps:cNvSpPr/>
                      <wps:spPr>
                        <a:xfrm>
                          <a:off x="0" y="0"/>
                          <a:ext cx="706582"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26" o:spid="_x0000_s1026" style="position:absolute;margin-left:2.9pt;margin-top:150.6pt;width:55.65pt;height:14.1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" filled="f" strokecolor="#c00000" strokeweight=".25pt"/>
            </w:pict>
          </mc:Fallback>
        </mc:AlternateContent>
      </w:r>
      <w:r>
        <w:rPr>
          <w:noProof/>
        </w:rPr>
        <mc:AlternateContent>
          <mc:Choice Requires="wps">
            <w:drawing>
              <wp:anchor distT="0" distB="0" distL="114300" distR="114300" simplePos="0" relativeHeight="251728896" behindDoc="0" locked="0" layoutInCell="1" allowOverlap="1" wp14:anchorId="1F43D0F0" wp14:editId="4AF2D111">
                <wp:simplePos x="0" y="0"/>
                <wp:positionH relativeFrom="column">
                  <wp:posOffset>3571240</wp:posOffset>
                </wp:positionH>
                <wp:positionV relativeFrom="paragraph">
                  <wp:posOffset>1914525</wp:posOffset>
                </wp:positionV>
                <wp:extent cx="491490" cy="179705"/>
                <wp:effectExtent l="0" t="0" r="22860" b="10795"/>
                <wp:wrapNone/>
                <wp:docPr id="32" name="Rektangel 32"/>
                <wp:cNvGraphicFramePr/>
                <a:graphic xmlns:a="http://schemas.openxmlformats.org/drawingml/2006/main">
                  <a:graphicData uri="http://schemas.microsoft.com/office/word/2010/wordprocessingShape">
                    <wps:wsp>
                      <wps:cNvSpPr/>
                      <wps:spPr>
                        <a:xfrm>
                          <a:off x="0" y="0"/>
                          <a:ext cx="491490"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32" o:spid="_x0000_s1026" style="position:absolute;margin-left:281.2pt;margin-top:150.75pt;width:38.7pt;height:14.1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" filled="f" strokecolor="#c00000" strokeweight=".25pt"/>
            </w:pict>
          </mc:Fallback>
        </mc:AlternateContent>
      </w:r>
      <w:r>
        <w:rPr>
          <w:noProof/>
        </w:rPr>
        <w:drawing>
          <wp:inline distT="0" distB="0" distL="0" distR="0" wp14:anchorId="311AB953" wp14:editId="4BB5DEE0">
            <wp:extent cx="4780915" cy="2904948"/>
            <wp:effectExtent l="0" t="0" r="635"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80915" cy="2904948"/>
                    </a:xfrm>
                    <a:prstGeom prst="rect">
                      <a:avLst/>
                    </a:prstGeom>
                  </pic:spPr>
                </pic:pic>
              </a:graphicData>
            </a:graphic>
          </wp:inline>
        </w:drawing>
      </w:r>
    </w:p>
    <w:p w14:paraId="5AF18657" w14:textId="77777777" w:rsidR="00D4785B" w:rsidRPr="004755AF" w:rsidRDefault="00D4785B" w:rsidP="0074101B">
      <w:pPr>
        <w:pStyle w:val="Brdtext"/>
      </w:pPr>
    </w:p>
    <w:p w14:paraId="63183CA5" w14:textId="09DA7478" w:rsidR="0074101B" w:rsidRDefault="0074101B" w:rsidP="0074101B">
      <w:pPr>
        <w:pStyle w:val="Brdtext"/>
      </w:pPr>
      <w:r>
        <w:t xml:space="preserve">Skriv in </w:t>
      </w:r>
      <w:r w:rsidR="00D4785B">
        <w:t xml:space="preserve">myndighetens </w:t>
      </w:r>
      <w:r w:rsidR="00F816CC">
        <w:rPr>
          <w:b/>
        </w:rPr>
        <w:t>N</w:t>
      </w:r>
      <w:r w:rsidR="00D4785B" w:rsidRPr="00D4785B">
        <w:rPr>
          <w:b/>
        </w:rPr>
        <w:t>amn</w:t>
      </w:r>
      <w:r w:rsidR="00D4785B">
        <w:t xml:space="preserve"> och </w:t>
      </w:r>
      <w:r w:rsidR="00CB482E">
        <w:t>välj knappen S</w:t>
      </w:r>
      <w:r w:rsidR="00D4785B">
        <w:t>para</w:t>
      </w:r>
      <w:r w:rsidR="00793598">
        <w:t>:</w:t>
      </w:r>
      <w:r w:rsidR="00D4785B">
        <w:t xml:space="preserve"> </w:t>
      </w:r>
    </w:p>
    <w:p w14:paraId="0CE0E8F2" w14:textId="3FE7B95D" w:rsidR="00D4785B" w:rsidRDefault="00D4785B" w:rsidP="0074101B">
      <w:pPr>
        <w:pStyle w:val="Brdtext"/>
      </w:pPr>
      <w:r>
        <w:rPr>
          <w:noProof/>
        </w:rPr>
        <w:drawing>
          <wp:inline distT="0" distB="0" distL="0" distR="0" wp14:anchorId="37BEFCC0" wp14:editId="79FF872B">
            <wp:extent cx="2888673" cy="723539"/>
            <wp:effectExtent l="0" t="0" r="6985" b="635"/>
            <wp:docPr id="57" name="Bildobjek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92656" cy="724537"/>
                    </a:xfrm>
                    <a:prstGeom prst="rect">
                      <a:avLst/>
                    </a:prstGeom>
                  </pic:spPr>
                </pic:pic>
              </a:graphicData>
            </a:graphic>
          </wp:inline>
        </w:drawing>
      </w:r>
    </w:p>
    <w:p w14:paraId="7C2B1F12" w14:textId="77777777" w:rsidR="004755AF" w:rsidRPr="004755AF" w:rsidRDefault="004755AF" w:rsidP="0074101B">
      <w:pPr>
        <w:pStyle w:val="Brdtext"/>
        <w:rPr>
          <w:sz w:val="16"/>
        </w:rPr>
      </w:pPr>
    </w:p>
    <w:p w14:paraId="173A047B" w14:textId="13CA091D" w:rsidR="00D4785B" w:rsidRDefault="00793598" w:rsidP="0074101B">
      <w:pPr>
        <w:pStyle w:val="Brdtext"/>
      </w:pPr>
      <w:r>
        <w:rPr>
          <w:noProof/>
        </w:rPr>
        <w:drawing>
          <wp:inline distT="0" distB="0" distL="0" distR="0" wp14:anchorId="48CC4FA9" wp14:editId="0F908503">
            <wp:extent cx="2784764" cy="364161"/>
            <wp:effectExtent l="0" t="0" r="0" b="0"/>
            <wp:docPr id="48" name="Bildobjek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89732" cy="364811"/>
                    </a:xfrm>
                    <a:prstGeom prst="rect">
                      <a:avLst/>
                    </a:prstGeom>
                  </pic:spPr>
                </pic:pic>
              </a:graphicData>
            </a:graphic>
          </wp:inline>
        </w:drawing>
      </w:r>
    </w:p>
    <w:p w14:paraId="6019C8BC" w14:textId="77777777" w:rsidR="004755AF" w:rsidRPr="004755AF" w:rsidRDefault="004755AF" w:rsidP="0074101B">
      <w:pPr>
        <w:pStyle w:val="Brdtext"/>
      </w:pPr>
    </w:p>
    <w:p w14:paraId="258E0BDB" w14:textId="541F4B89" w:rsidR="00D4785B" w:rsidRDefault="00D4785B" w:rsidP="0074101B">
      <w:pPr>
        <w:pStyle w:val="Brdtext"/>
      </w:pPr>
      <w:r>
        <w:lastRenderedPageBreak/>
        <w:t xml:space="preserve">Myndigheter som läggs </w:t>
      </w:r>
      <w:r w:rsidR="00614FC4">
        <w:t>till</w:t>
      </w:r>
      <w:r>
        <w:t xml:space="preserve"> på detta sätt kommer nu att kunna väljas i fälten Utgivare och Beslutad av som ingår i formuläret för att lägga </w:t>
      </w:r>
      <w:r w:rsidR="00614FC4">
        <w:t>till</w:t>
      </w:r>
      <w:r>
        <w:t xml:space="preserve"> ny föreskrift.</w:t>
      </w:r>
      <w:r w:rsidR="00CB482E">
        <w:t xml:space="preserve"> (Instruktion för att lägga </w:t>
      </w:r>
      <w:r w:rsidR="00614FC4">
        <w:t>till</w:t>
      </w:r>
      <w:r w:rsidR="00CB482E">
        <w:t xml:space="preserve"> föreskrifter finns i redaktörens del av denna hand</w:t>
      </w:r>
      <w:r w:rsidR="00CB482E">
        <w:softHyphen/>
        <w:t>ledning).</w:t>
      </w:r>
    </w:p>
    <w:p w14:paraId="15F7D7AD" w14:textId="77777777" w:rsidR="004755AF" w:rsidRDefault="004755AF" w:rsidP="0074101B">
      <w:pPr>
        <w:pStyle w:val="Brdtext"/>
      </w:pPr>
    </w:p>
    <w:p w14:paraId="024F63EC" w14:textId="655E09B7" w:rsidR="0074101B" w:rsidRDefault="0074101B" w:rsidP="0074101B">
      <w:pPr>
        <w:pStyle w:val="Rubrik2"/>
      </w:pPr>
      <w:bookmarkStart w:id="44" w:name="_Toc468719936"/>
      <w:r>
        <w:t>Lägg</w:t>
      </w:r>
      <w:r w:rsidR="00F93E49">
        <w:t>a</w:t>
      </w:r>
      <w:r>
        <w:t xml:space="preserve"> till en eller flera författningssamlingar</w:t>
      </w:r>
      <w:bookmarkEnd w:id="44"/>
    </w:p>
    <w:p w14:paraId="63A7AD1C" w14:textId="756F9900" w:rsidR="00F93E49" w:rsidRDefault="00F93E49" w:rsidP="00F93E49">
      <w:pPr>
        <w:pStyle w:val="Brdtext"/>
      </w:pPr>
      <w:r>
        <w:t xml:space="preserve">Så här lägger du till en författningssamling utöver </w:t>
      </w:r>
      <w:r w:rsidR="003842F7">
        <w:t>Exempelmyndighetens författ</w:t>
      </w:r>
      <w:r w:rsidR="00831FD6">
        <w:softHyphen/>
      </w:r>
      <w:r w:rsidR="003842F7">
        <w:t>ningssamling EXFS</w:t>
      </w:r>
      <w:r>
        <w:t xml:space="preserve"> som redan finns i tjänsten. Välj Lägg till vid Författnings</w:t>
      </w:r>
      <w:r w:rsidR="00831FD6">
        <w:softHyphen/>
      </w:r>
      <w:r w:rsidR="001D1FFB">
        <w:t>samlingar:</w:t>
      </w:r>
    </w:p>
    <w:p w14:paraId="1A9255F9" w14:textId="0986A2BB" w:rsidR="0074101B" w:rsidRDefault="00A073D9" w:rsidP="0074101B">
      <w:pPr>
        <w:pStyle w:val="Brdtext"/>
      </w:pPr>
      <w:r>
        <w:rPr>
          <w:noProof/>
        </w:rPr>
        <mc:AlternateContent>
          <mc:Choice Requires="wps">
            <w:drawing>
              <wp:anchor distT="0" distB="0" distL="114300" distR="114300" simplePos="0" relativeHeight="251732992" behindDoc="0" locked="0" layoutInCell="1" allowOverlap="1" wp14:anchorId="4AC06064" wp14:editId="06042175">
                <wp:simplePos x="0" y="0"/>
                <wp:positionH relativeFrom="column">
                  <wp:posOffset>3541857</wp:posOffset>
                </wp:positionH>
                <wp:positionV relativeFrom="paragraph">
                  <wp:posOffset>1121641</wp:posOffset>
                </wp:positionV>
                <wp:extent cx="547254" cy="179705"/>
                <wp:effectExtent l="0" t="0" r="24765" b="10795"/>
                <wp:wrapNone/>
                <wp:docPr id="46" name="Rektangel 46"/>
                <wp:cNvGraphicFramePr/>
                <a:graphic xmlns:a="http://schemas.openxmlformats.org/drawingml/2006/main">
                  <a:graphicData uri="http://schemas.microsoft.com/office/word/2010/wordprocessingShape">
                    <wps:wsp>
                      <wps:cNvSpPr/>
                      <wps:spPr>
                        <a:xfrm>
                          <a:off x="0" y="0"/>
                          <a:ext cx="547254"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46" o:spid="_x0000_s1026" style="position:absolute;margin-left:278.9pt;margin-top:88.3pt;width:43.1pt;height:14.1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" filled="f" strokecolor="#c00000" strokeweight=".25pt"/>
            </w:pict>
          </mc:Fallback>
        </mc:AlternateContent>
      </w:r>
      <w:r>
        <w:rPr>
          <w:noProof/>
        </w:rPr>
        <mc:AlternateContent>
          <mc:Choice Requires="wps">
            <w:drawing>
              <wp:anchor distT="0" distB="0" distL="114300" distR="114300" simplePos="0" relativeHeight="251730944" behindDoc="0" locked="0" layoutInCell="1" allowOverlap="1" wp14:anchorId="7355427C" wp14:editId="56069FDA">
                <wp:simplePos x="0" y="0"/>
                <wp:positionH relativeFrom="column">
                  <wp:posOffset>43584</wp:posOffset>
                </wp:positionH>
                <wp:positionV relativeFrom="paragraph">
                  <wp:posOffset>1121641</wp:posOffset>
                </wp:positionV>
                <wp:extent cx="1129146" cy="179705"/>
                <wp:effectExtent l="0" t="0" r="13970" b="10795"/>
                <wp:wrapNone/>
                <wp:docPr id="41" name="Rektangel 41"/>
                <wp:cNvGraphicFramePr/>
                <a:graphic xmlns:a="http://schemas.openxmlformats.org/drawingml/2006/main">
                  <a:graphicData uri="http://schemas.microsoft.com/office/word/2010/wordprocessingShape">
                    <wps:wsp>
                      <wps:cNvSpPr/>
                      <wps:spPr>
                        <a:xfrm>
                          <a:off x="0" y="0"/>
                          <a:ext cx="1129146"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41" o:spid="_x0000_s1026" style="position:absolute;margin-left:3.45pt;margin-top:88.3pt;width:88.9pt;height:14.1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" filled="f" strokecolor="#c00000" strokeweight=".25pt"/>
            </w:pict>
          </mc:Fallback>
        </mc:AlternateContent>
      </w:r>
      <w:r>
        <w:rPr>
          <w:noProof/>
        </w:rPr>
        <w:drawing>
          <wp:inline distT="0" distB="0" distL="0" distR="0" wp14:anchorId="11CAD0AE" wp14:editId="0D1D95A9">
            <wp:extent cx="4780915" cy="2904948"/>
            <wp:effectExtent l="0" t="0" r="635" b="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80915" cy="2904948"/>
                    </a:xfrm>
                    <a:prstGeom prst="rect">
                      <a:avLst/>
                    </a:prstGeom>
                  </pic:spPr>
                </pic:pic>
              </a:graphicData>
            </a:graphic>
          </wp:inline>
        </w:drawing>
      </w:r>
    </w:p>
    <w:p w14:paraId="4DED60CF" w14:textId="77777777" w:rsidR="00831FD6" w:rsidRDefault="00831FD6" w:rsidP="00F816CC">
      <w:pPr>
        <w:pStyle w:val="Brdtext"/>
      </w:pPr>
    </w:p>
    <w:p w14:paraId="0C906A24" w14:textId="1CFA16B6" w:rsidR="00F816CC" w:rsidRDefault="00F816CC" w:rsidP="00F816CC">
      <w:pPr>
        <w:pStyle w:val="Brdtext"/>
      </w:pPr>
      <w:r>
        <w:t xml:space="preserve">Skriv in författningssamlingens </w:t>
      </w:r>
      <w:r w:rsidRPr="00F816CC">
        <w:rPr>
          <w:b/>
        </w:rPr>
        <w:t>Titel</w:t>
      </w:r>
      <w:r>
        <w:t xml:space="preserve"> och </w:t>
      </w:r>
      <w:r w:rsidRPr="00F816CC">
        <w:rPr>
          <w:b/>
        </w:rPr>
        <w:t>Kortnamn</w:t>
      </w:r>
      <w:r>
        <w:t xml:space="preserve"> och </w:t>
      </w:r>
      <w:r w:rsidR="00831FD6">
        <w:t>välj knappen S</w:t>
      </w:r>
      <w:r>
        <w:t>para</w:t>
      </w:r>
      <w:r w:rsidR="001D1FFB">
        <w:t>:</w:t>
      </w:r>
      <w:r>
        <w:t xml:space="preserve"> </w:t>
      </w:r>
    </w:p>
    <w:p w14:paraId="68CBD084" w14:textId="77777777" w:rsidR="004755AF" w:rsidRDefault="00F816CC" w:rsidP="0074101B">
      <w:pPr>
        <w:pStyle w:val="Brdtext"/>
      </w:pPr>
      <w:r>
        <w:rPr>
          <w:noProof/>
        </w:rPr>
        <w:drawing>
          <wp:inline distT="0" distB="0" distL="0" distR="0" wp14:anchorId="178076FD" wp14:editId="7FEA7D66">
            <wp:extent cx="3325091" cy="1132662"/>
            <wp:effectExtent l="0" t="0" r="0" b="0"/>
            <wp:docPr id="79" name="Bildobjekt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328086" cy="1133682"/>
                    </a:xfrm>
                    <a:prstGeom prst="rect">
                      <a:avLst/>
                    </a:prstGeom>
                  </pic:spPr>
                </pic:pic>
              </a:graphicData>
            </a:graphic>
          </wp:inline>
        </w:drawing>
      </w:r>
    </w:p>
    <w:p w14:paraId="3FAA1D19" w14:textId="77777777" w:rsidR="004755AF" w:rsidRPr="004755AF" w:rsidRDefault="004755AF" w:rsidP="0074101B">
      <w:pPr>
        <w:pStyle w:val="Brdtext"/>
        <w:rPr>
          <w:sz w:val="16"/>
        </w:rPr>
      </w:pPr>
    </w:p>
    <w:p w14:paraId="6A9EACF7" w14:textId="6E0B3982" w:rsidR="0074101B" w:rsidRDefault="001D1FFB" w:rsidP="0074101B">
      <w:pPr>
        <w:pStyle w:val="Brdtext"/>
      </w:pPr>
      <w:r>
        <w:rPr>
          <w:noProof/>
        </w:rPr>
        <w:drawing>
          <wp:inline distT="0" distB="0" distL="0" distR="0" wp14:anchorId="2E4F7774" wp14:editId="3B76F8FE">
            <wp:extent cx="2791691" cy="365067"/>
            <wp:effectExtent l="0" t="0" r="0" b="0"/>
            <wp:docPr id="63" name="Bildobjek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96678" cy="365719"/>
                    </a:xfrm>
                    <a:prstGeom prst="rect">
                      <a:avLst/>
                    </a:prstGeom>
                  </pic:spPr>
                </pic:pic>
              </a:graphicData>
            </a:graphic>
          </wp:inline>
        </w:drawing>
      </w:r>
    </w:p>
    <w:p w14:paraId="5836B9AC" w14:textId="77777777" w:rsidR="004755AF" w:rsidRDefault="004755AF" w:rsidP="0074101B">
      <w:pPr>
        <w:pStyle w:val="Brdtext"/>
      </w:pPr>
    </w:p>
    <w:p w14:paraId="643A6333" w14:textId="079ACEAE" w:rsidR="00831FD6" w:rsidRPr="00F816CC" w:rsidRDefault="00F816CC" w:rsidP="00831FD6">
      <w:pPr>
        <w:pStyle w:val="Brdtext"/>
        <w:rPr>
          <w:sz w:val="16"/>
        </w:rPr>
      </w:pPr>
      <w:r>
        <w:t xml:space="preserve">Författningssamlingar som läggs till på detta sätt kommer nu att kunna väljas i fältet Författningssamling som ingår i formuläret för att lägga </w:t>
      </w:r>
      <w:r w:rsidR="001D1FFB">
        <w:t>in</w:t>
      </w:r>
      <w:r>
        <w:t xml:space="preserve"> ny föreskrift.</w:t>
      </w:r>
      <w:r w:rsidR="00831FD6">
        <w:t xml:space="preserve"> (Instruktion för att lägga </w:t>
      </w:r>
      <w:r w:rsidR="00614FC4">
        <w:t>till</w:t>
      </w:r>
      <w:r w:rsidR="00831FD6">
        <w:t xml:space="preserve"> föreskrifter finns i redaktörens del av denna hand</w:t>
      </w:r>
      <w:r w:rsidR="00831FD6">
        <w:softHyphen/>
        <w:t>ledning).</w:t>
      </w:r>
    </w:p>
    <w:p w14:paraId="48488174" w14:textId="0AF4F6E7" w:rsidR="0074101B" w:rsidRPr="00B068D9" w:rsidRDefault="0074101B" w:rsidP="0074101B">
      <w:pPr>
        <w:pStyle w:val="Rubrik2"/>
      </w:pPr>
      <w:bookmarkStart w:id="45" w:name="_Toc468719937"/>
      <w:r>
        <w:lastRenderedPageBreak/>
        <w:t>Lägg</w:t>
      </w:r>
      <w:r w:rsidR="00BB1E5D">
        <w:t>a</w:t>
      </w:r>
      <w:r>
        <w:t xml:space="preserve"> </w:t>
      </w:r>
      <w:r w:rsidR="009F1641">
        <w:t>in</w:t>
      </w:r>
      <w:r>
        <w:t xml:space="preserve"> referenser till bemyndiganden</w:t>
      </w:r>
      <w:bookmarkEnd w:id="45"/>
    </w:p>
    <w:p w14:paraId="209B0F77" w14:textId="31D0FC59" w:rsidR="0074101B" w:rsidRDefault="00BB1E5D" w:rsidP="0074101B">
      <w:pPr>
        <w:pStyle w:val="Brdtext"/>
      </w:pPr>
      <w:r>
        <w:t>Om myndigheten har en upprättad förteckning av de bemyndiganden som myn</w:t>
      </w:r>
      <w:r w:rsidR="00C27958">
        <w:softHyphen/>
      </w:r>
      <w:r>
        <w:t>dig</w:t>
      </w:r>
      <w:r>
        <w:softHyphen/>
        <w:t xml:space="preserve">hetens beslutanderätt för olika föreskrifter grundar sig på </w:t>
      </w:r>
      <w:r w:rsidR="009F1641">
        <w:t>underlättar det arbe</w:t>
      </w:r>
      <w:r w:rsidR="009F1641">
        <w:softHyphen/>
        <w:t>t</w:t>
      </w:r>
      <w:r w:rsidR="009F1641">
        <w:softHyphen/>
        <w:t xml:space="preserve">et om referenserna läggs in från början. </w:t>
      </w:r>
      <w:r>
        <w:t xml:space="preserve">De flesta myndigheter med </w:t>
      </w:r>
      <w:proofErr w:type="spellStart"/>
      <w:r>
        <w:t>före</w:t>
      </w:r>
      <w:r w:rsidR="009D6729">
        <w:softHyphen/>
      </w:r>
      <w:r>
        <w:t>skriv</w:t>
      </w:r>
      <w:r w:rsidR="009D6729">
        <w:softHyphen/>
      </w:r>
      <w:r w:rsidR="004755AF">
        <w:t>nings</w:t>
      </w:r>
      <w:r w:rsidR="00C27958">
        <w:softHyphen/>
      </w:r>
      <w:r>
        <w:t>rätt</w:t>
      </w:r>
      <w:proofErr w:type="spellEnd"/>
      <w:r>
        <w:t xml:space="preserve"> har fått ett antal sådana bemyndiganden i lagar och förordningar. R</w:t>
      </w:r>
      <w:r w:rsidR="00E12D37">
        <w:t>efe</w:t>
      </w:r>
      <w:r w:rsidR="00C27958">
        <w:softHyphen/>
      </w:r>
      <w:r w:rsidR="00E12D37">
        <w:t>ren</w:t>
      </w:r>
      <w:r w:rsidR="00C27958">
        <w:softHyphen/>
      </w:r>
      <w:r w:rsidR="00E12D37">
        <w:t>s</w:t>
      </w:r>
      <w:r w:rsidR="00C27958">
        <w:softHyphen/>
      </w:r>
      <w:r w:rsidR="00E12D37">
        <w:t xml:space="preserve">er kan också läggas in </w:t>
      </w:r>
      <w:r w:rsidR="0074101B">
        <w:t xml:space="preserve">allt eftersom föreskrifter matas in. </w:t>
      </w:r>
    </w:p>
    <w:p w14:paraId="468FB6FF" w14:textId="7EA0322A" w:rsidR="009D6729" w:rsidRDefault="009D6729" w:rsidP="009D6729">
      <w:pPr>
        <w:pStyle w:val="Brdtext"/>
      </w:pPr>
      <w:r>
        <w:t xml:space="preserve">Välj Lägg </w:t>
      </w:r>
      <w:r w:rsidR="009F1641">
        <w:t>till vid Bemyndigandereferenser:</w:t>
      </w:r>
    </w:p>
    <w:p w14:paraId="440C8BEE" w14:textId="5A36FDAB" w:rsidR="009D6729" w:rsidRDefault="009D6729" w:rsidP="0074101B">
      <w:pPr>
        <w:pStyle w:val="Brdtext"/>
      </w:pPr>
      <w:r>
        <w:rPr>
          <w:noProof/>
        </w:rPr>
        <mc:AlternateContent>
          <mc:Choice Requires="wps">
            <w:drawing>
              <wp:anchor distT="0" distB="0" distL="114300" distR="114300" simplePos="0" relativeHeight="251737088" behindDoc="0" locked="0" layoutInCell="1" allowOverlap="1" wp14:anchorId="68D8CAC6" wp14:editId="718D4D7A">
                <wp:simplePos x="0" y="0"/>
                <wp:positionH relativeFrom="column">
                  <wp:posOffset>3257839</wp:posOffset>
                </wp:positionH>
                <wp:positionV relativeFrom="paragraph">
                  <wp:posOffset>498071</wp:posOffset>
                </wp:positionV>
                <wp:extent cx="450272" cy="179705"/>
                <wp:effectExtent l="0" t="0" r="26035" b="10795"/>
                <wp:wrapNone/>
                <wp:docPr id="90" name="Rektangel 90"/>
                <wp:cNvGraphicFramePr/>
                <a:graphic xmlns:a="http://schemas.openxmlformats.org/drawingml/2006/main">
                  <a:graphicData uri="http://schemas.microsoft.com/office/word/2010/wordprocessingShape">
                    <wps:wsp>
                      <wps:cNvSpPr/>
                      <wps:spPr>
                        <a:xfrm>
                          <a:off x="0" y="0"/>
                          <a:ext cx="450272"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90" o:spid="_x0000_s1026" style="position:absolute;margin-left:256.5pt;margin-top:39.2pt;width:35.45pt;height:14.1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" filled="f" strokecolor="#c00000" strokeweight=".25pt"/>
            </w:pict>
          </mc:Fallback>
        </mc:AlternateContent>
      </w:r>
      <w:r>
        <w:rPr>
          <w:noProof/>
        </w:rPr>
        <mc:AlternateContent>
          <mc:Choice Requires="wps">
            <w:drawing>
              <wp:anchor distT="0" distB="0" distL="114300" distR="114300" simplePos="0" relativeHeight="251735040" behindDoc="0" locked="0" layoutInCell="1" allowOverlap="1" wp14:anchorId="5A889AE2" wp14:editId="0AAE60A4">
                <wp:simplePos x="0" y="0"/>
                <wp:positionH relativeFrom="column">
                  <wp:posOffset>36658</wp:posOffset>
                </wp:positionH>
                <wp:positionV relativeFrom="paragraph">
                  <wp:posOffset>498071</wp:posOffset>
                </wp:positionV>
                <wp:extent cx="1143000" cy="179705"/>
                <wp:effectExtent l="0" t="0" r="19050" b="10795"/>
                <wp:wrapNone/>
                <wp:docPr id="89" name="Rektangel 89"/>
                <wp:cNvGraphicFramePr/>
                <a:graphic xmlns:a="http://schemas.openxmlformats.org/drawingml/2006/main">
                  <a:graphicData uri="http://schemas.microsoft.com/office/word/2010/wordprocessingShape">
                    <wps:wsp>
                      <wps:cNvSpPr/>
                      <wps:spPr>
                        <a:xfrm>
                          <a:off x="0" y="0"/>
                          <a:ext cx="1143000"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89" o:spid="_x0000_s1026" style="position:absolute;margin-left:2.9pt;margin-top:39.2pt;width:90pt;height:14.1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" filled="f" strokecolor="#c00000" strokeweight=".25pt"/>
            </w:pict>
          </mc:Fallback>
        </mc:AlternateContent>
      </w:r>
      <w:r>
        <w:rPr>
          <w:noProof/>
        </w:rPr>
        <w:drawing>
          <wp:inline distT="0" distB="0" distL="0" distR="0" wp14:anchorId="4610AAFF" wp14:editId="267447BE">
            <wp:extent cx="4371110" cy="763821"/>
            <wp:effectExtent l="0" t="0" r="0" b="0"/>
            <wp:docPr id="88" name="Bildobjekt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372112" cy="763996"/>
                    </a:xfrm>
                    <a:prstGeom prst="rect">
                      <a:avLst/>
                    </a:prstGeom>
                  </pic:spPr>
                </pic:pic>
              </a:graphicData>
            </a:graphic>
          </wp:inline>
        </w:drawing>
      </w:r>
    </w:p>
    <w:p w14:paraId="67BB250E" w14:textId="77777777" w:rsidR="009D6729" w:rsidRPr="004755AF" w:rsidRDefault="009D6729" w:rsidP="0074101B">
      <w:pPr>
        <w:pStyle w:val="Brdtext"/>
      </w:pPr>
    </w:p>
    <w:p w14:paraId="54E244F8" w14:textId="4E331355" w:rsidR="009D6729" w:rsidRDefault="009D6729" w:rsidP="0074101B">
      <w:pPr>
        <w:pStyle w:val="Brdtext"/>
      </w:pPr>
      <w:r>
        <w:t xml:space="preserve">Skriv in </w:t>
      </w:r>
      <w:r w:rsidRPr="009D6729">
        <w:rPr>
          <w:b/>
        </w:rPr>
        <w:t>Titel</w:t>
      </w:r>
      <w:r>
        <w:t xml:space="preserve">, </w:t>
      </w:r>
      <w:r w:rsidRPr="009D6729">
        <w:rPr>
          <w:b/>
        </w:rPr>
        <w:t>SFS-nummer</w:t>
      </w:r>
      <w:r>
        <w:t xml:space="preserve">, </w:t>
      </w:r>
      <w:r w:rsidRPr="009D6729">
        <w:rPr>
          <w:b/>
        </w:rPr>
        <w:t>Kapitel</w:t>
      </w:r>
      <w:r>
        <w:t xml:space="preserve"> (om relevant)</w:t>
      </w:r>
      <w:r w:rsidR="004D43A9">
        <w:t xml:space="preserve">, </w:t>
      </w:r>
      <w:r w:rsidRPr="009D6729">
        <w:rPr>
          <w:b/>
        </w:rPr>
        <w:t>Paragrafnummer</w:t>
      </w:r>
      <w:r w:rsidR="004D43A9">
        <w:rPr>
          <w:b/>
        </w:rPr>
        <w:t xml:space="preserve"> </w:t>
      </w:r>
      <w:r w:rsidR="004D43A9" w:rsidRPr="004D43A9">
        <w:t>och</w:t>
      </w:r>
      <w:r w:rsidR="004D43A9">
        <w:rPr>
          <w:b/>
        </w:rPr>
        <w:t xml:space="preserve"> </w:t>
      </w:r>
      <w:r w:rsidRPr="009D6729">
        <w:rPr>
          <w:b/>
        </w:rPr>
        <w:t>Kommentar</w:t>
      </w:r>
      <w:r>
        <w:t>.</w:t>
      </w:r>
      <w:r w:rsidR="00E25563">
        <w:t xml:space="preserve"> </w:t>
      </w:r>
      <w:r w:rsidR="00C27958">
        <w:t xml:space="preserve">Välj knappen </w:t>
      </w:r>
      <w:r w:rsidR="00E25563">
        <w:t>Spara</w:t>
      </w:r>
      <w:r w:rsidR="009F1641">
        <w:t>:</w:t>
      </w:r>
      <w:r>
        <w:t xml:space="preserve">  </w:t>
      </w:r>
    </w:p>
    <w:p w14:paraId="2E108D52" w14:textId="24FC825B" w:rsidR="0074101B" w:rsidRDefault="0074101B" w:rsidP="0074101B">
      <w:pPr>
        <w:pStyle w:val="Brdtext"/>
      </w:pPr>
      <w:r>
        <w:rPr>
          <w:noProof/>
        </w:rPr>
        <w:drawing>
          <wp:inline distT="0" distB="0" distL="0" distR="0" wp14:anchorId="4237A4DF" wp14:editId="5482796B">
            <wp:extent cx="3179619" cy="2182577"/>
            <wp:effectExtent l="0" t="0" r="1905" b="8255"/>
            <wp:docPr id="35" name="Bildobjek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179113" cy="2182230"/>
                    </a:xfrm>
                    <a:prstGeom prst="rect">
                      <a:avLst/>
                    </a:prstGeom>
                  </pic:spPr>
                </pic:pic>
              </a:graphicData>
            </a:graphic>
          </wp:inline>
        </w:drawing>
      </w:r>
    </w:p>
    <w:p w14:paraId="64E48893" w14:textId="77777777" w:rsidR="004755AF" w:rsidRPr="004755AF" w:rsidRDefault="004755AF" w:rsidP="0074101B">
      <w:pPr>
        <w:pStyle w:val="Brdtext"/>
        <w:rPr>
          <w:sz w:val="16"/>
        </w:rPr>
      </w:pPr>
    </w:p>
    <w:p w14:paraId="18798E21" w14:textId="6F749B14" w:rsidR="009F1641" w:rsidRDefault="009F1641" w:rsidP="0074101B">
      <w:pPr>
        <w:pStyle w:val="Brdtext"/>
      </w:pPr>
      <w:r>
        <w:rPr>
          <w:noProof/>
        </w:rPr>
        <w:drawing>
          <wp:inline distT="0" distB="0" distL="0" distR="0" wp14:anchorId="676E439A" wp14:editId="53DDEA53">
            <wp:extent cx="2770910" cy="362350"/>
            <wp:effectExtent l="0" t="0" r="0" b="0"/>
            <wp:docPr id="74" name="Bildobjek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75860" cy="362997"/>
                    </a:xfrm>
                    <a:prstGeom prst="rect">
                      <a:avLst/>
                    </a:prstGeom>
                  </pic:spPr>
                </pic:pic>
              </a:graphicData>
            </a:graphic>
          </wp:inline>
        </w:drawing>
      </w:r>
    </w:p>
    <w:p w14:paraId="396DBE1F" w14:textId="77777777" w:rsidR="004755AF" w:rsidRDefault="004755AF" w:rsidP="0074101B">
      <w:pPr>
        <w:pStyle w:val="Brdtext"/>
      </w:pPr>
    </w:p>
    <w:p w14:paraId="0F21F486" w14:textId="5C4E8692" w:rsidR="004D43A9" w:rsidRDefault="004D43A9" w:rsidP="004D43A9">
      <w:pPr>
        <w:pStyle w:val="Rubrik2"/>
      </w:pPr>
      <w:bookmarkStart w:id="46" w:name="_Toc468719938"/>
      <w:r>
        <w:t xml:space="preserve">Lägga </w:t>
      </w:r>
      <w:r w:rsidR="00614FC4">
        <w:t>in</w:t>
      </w:r>
      <w:r>
        <w:t xml:space="preserve"> </w:t>
      </w:r>
      <w:r w:rsidR="00D929F6">
        <w:t xml:space="preserve">referenser till </w:t>
      </w:r>
      <w:r>
        <w:t>EU-rätt</w:t>
      </w:r>
      <w:bookmarkEnd w:id="46"/>
    </w:p>
    <w:p w14:paraId="338374A1" w14:textId="682737B4" w:rsidR="00AB39C0" w:rsidRDefault="00D929F6" w:rsidP="00D929F6">
      <w:pPr>
        <w:pStyle w:val="Brdtext"/>
      </w:pPr>
      <w:r>
        <w:t xml:space="preserve">På senare år har de formella kraven </w:t>
      </w:r>
      <w:r w:rsidR="00AB39C0">
        <w:t xml:space="preserve">ändrats för </w:t>
      </w:r>
      <w:r>
        <w:t xml:space="preserve">hur referenser till EU-rätt ska hanteras </w:t>
      </w:r>
      <w:r w:rsidR="00AB39C0">
        <w:t xml:space="preserve">i myndigheters föreskrifter. I FST finns EU-referenser med. </w:t>
      </w:r>
      <w:r w:rsidR="00AB39C0" w:rsidRPr="00AB39C0">
        <w:t xml:space="preserve">I en </w:t>
      </w:r>
      <w:proofErr w:type="spellStart"/>
      <w:r w:rsidR="00AB39C0" w:rsidRPr="00AB39C0">
        <w:t>myn</w:t>
      </w:r>
      <w:r w:rsidR="00C27958">
        <w:softHyphen/>
      </w:r>
      <w:r w:rsidR="00AB39C0" w:rsidRPr="00AB39C0">
        <w:t>dig</w:t>
      </w:r>
      <w:r w:rsidR="00AB39C0" w:rsidRPr="00AB39C0">
        <w:softHyphen/>
        <w:t>hets</w:t>
      </w:r>
      <w:r w:rsidR="00AB39C0" w:rsidRPr="00AB39C0">
        <w:softHyphen/>
        <w:t>anpassad</w:t>
      </w:r>
      <w:proofErr w:type="spellEnd"/>
      <w:r w:rsidR="00AB39C0" w:rsidRPr="00AB39C0">
        <w:t xml:space="preserve"> version </w:t>
      </w:r>
      <w:r w:rsidR="00AB39C0">
        <w:t>behöver myndigheten se över kraven i kombina</w:t>
      </w:r>
      <w:r w:rsidR="00AB39C0">
        <w:softHyphen/>
        <w:t xml:space="preserve">tion med egna behoven och anpassa FST efter detta. </w:t>
      </w:r>
    </w:p>
    <w:p w14:paraId="67EE24F7" w14:textId="1D8231F8" w:rsidR="00AB39C0" w:rsidRDefault="00AB39C0" w:rsidP="00AB39C0">
      <w:pPr>
        <w:pStyle w:val="Brdtext"/>
      </w:pPr>
      <w:r>
        <w:t>Välj Lägg till vid EU-rättsreferenser:</w:t>
      </w:r>
    </w:p>
    <w:p w14:paraId="4E244298" w14:textId="7176EC0E" w:rsidR="00D929F6" w:rsidRPr="00D929F6" w:rsidRDefault="00C8581E" w:rsidP="00D929F6">
      <w:pPr>
        <w:pStyle w:val="Brdtext"/>
      </w:pPr>
      <w:r>
        <w:rPr>
          <w:noProof/>
        </w:rPr>
        <mc:AlternateContent>
          <mc:Choice Requires="wps">
            <w:drawing>
              <wp:anchor distT="0" distB="0" distL="114300" distR="114300" simplePos="0" relativeHeight="251739136" behindDoc="0" locked="0" layoutInCell="1" allowOverlap="1" wp14:anchorId="62666B8D" wp14:editId="6BF58A93">
                <wp:simplePos x="0" y="0"/>
                <wp:positionH relativeFrom="column">
                  <wp:posOffset>36195</wp:posOffset>
                </wp:positionH>
                <wp:positionV relativeFrom="paragraph">
                  <wp:posOffset>963295</wp:posOffset>
                </wp:positionV>
                <wp:extent cx="831215" cy="179705"/>
                <wp:effectExtent l="0" t="0" r="26035" b="10795"/>
                <wp:wrapNone/>
                <wp:docPr id="103" name="Rektangel 103"/>
                <wp:cNvGraphicFramePr/>
                <a:graphic xmlns:a="http://schemas.openxmlformats.org/drawingml/2006/main">
                  <a:graphicData uri="http://schemas.microsoft.com/office/word/2010/wordprocessingShape">
                    <wps:wsp>
                      <wps:cNvSpPr/>
                      <wps:spPr>
                        <a:xfrm>
                          <a:off x="0" y="0"/>
                          <a:ext cx="831215"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103" o:spid="_x0000_s1026" style="position:absolute;margin-left:2.85pt;margin-top:75.85pt;width:65.45pt;height:14.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" filled="f" strokecolor="#c00000" strokeweight=".25pt"/>
            </w:pict>
          </mc:Fallback>
        </mc:AlternateContent>
      </w:r>
      <w:r w:rsidR="003A7DC8">
        <w:rPr>
          <w:noProof/>
        </w:rPr>
        <mc:AlternateContent>
          <mc:Choice Requires="wps">
            <w:drawing>
              <wp:anchor distT="0" distB="0" distL="114300" distR="114300" simplePos="0" relativeHeight="251741184" behindDoc="0" locked="0" layoutInCell="1" allowOverlap="1" wp14:anchorId="58E2357B" wp14:editId="7A4AC015">
                <wp:simplePos x="0" y="0"/>
                <wp:positionH relativeFrom="column">
                  <wp:posOffset>2987676</wp:posOffset>
                </wp:positionH>
                <wp:positionV relativeFrom="paragraph">
                  <wp:posOffset>968260</wp:posOffset>
                </wp:positionV>
                <wp:extent cx="491836" cy="179705"/>
                <wp:effectExtent l="0" t="0" r="22860" b="10795"/>
                <wp:wrapNone/>
                <wp:docPr id="105" name="Rektangel 105"/>
                <wp:cNvGraphicFramePr/>
                <a:graphic xmlns:a="http://schemas.openxmlformats.org/drawingml/2006/main">
                  <a:graphicData uri="http://schemas.microsoft.com/office/word/2010/wordprocessingShape">
                    <wps:wsp>
                      <wps:cNvSpPr/>
                      <wps:spPr>
                        <a:xfrm>
                          <a:off x="0" y="0"/>
                          <a:ext cx="491836"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105" o:spid="_x0000_s1026" style="position:absolute;margin-left:235.25pt;margin-top:76.25pt;width:38.75pt;height:14.1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" filled="f" strokecolor="#c00000" strokeweight=".25pt"/>
            </w:pict>
          </mc:Fallback>
        </mc:AlternateContent>
      </w:r>
      <w:r w:rsidR="003A7DC8">
        <w:rPr>
          <w:noProof/>
        </w:rPr>
        <w:drawing>
          <wp:inline distT="0" distB="0" distL="0" distR="0" wp14:anchorId="0D8C7DC9" wp14:editId="33771DC3">
            <wp:extent cx="4038600" cy="1191624"/>
            <wp:effectExtent l="0" t="0" r="0" b="8890"/>
            <wp:docPr id="102" name="Bildobjekt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39539" cy="1191901"/>
                    </a:xfrm>
                    <a:prstGeom prst="rect">
                      <a:avLst/>
                    </a:prstGeom>
                  </pic:spPr>
                </pic:pic>
              </a:graphicData>
            </a:graphic>
          </wp:inline>
        </w:drawing>
      </w:r>
    </w:p>
    <w:p w14:paraId="1B7F7097" w14:textId="77777777" w:rsidR="004D43A9" w:rsidRPr="004755AF" w:rsidRDefault="004D43A9" w:rsidP="004D43A9">
      <w:pPr>
        <w:pStyle w:val="Brdtext"/>
      </w:pPr>
    </w:p>
    <w:p w14:paraId="105252F8" w14:textId="27698668" w:rsidR="004D43A9" w:rsidRDefault="00B41F19" w:rsidP="00BC7625">
      <w:pPr>
        <w:pStyle w:val="Brdtext"/>
      </w:pPr>
      <w:r>
        <w:t xml:space="preserve">Skriv in </w:t>
      </w:r>
      <w:r w:rsidRPr="00B41F19">
        <w:rPr>
          <w:b/>
        </w:rPr>
        <w:t>Titel</w:t>
      </w:r>
      <w:r>
        <w:t xml:space="preserve"> och </w:t>
      </w:r>
      <w:proofErr w:type="spellStart"/>
      <w:r w:rsidRPr="00B41F19">
        <w:rPr>
          <w:b/>
        </w:rPr>
        <w:t>Celexnummer</w:t>
      </w:r>
      <w:proofErr w:type="spellEnd"/>
      <w:r w:rsidR="00E25563">
        <w:rPr>
          <w:b/>
        </w:rPr>
        <w:t xml:space="preserve"> </w:t>
      </w:r>
      <w:r w:rsidR="00E25563" w:rsidRPr="00E25563">
        <w:t xml:space="preserve">och </w:t>
      </w:r>
      <w:r w:rsidR="00A268A6">
        <w:t>välj knappen S</w:t>
      </w:r>
      <w:r w:rsidR="00E25563" w:rsidRPr="00E25563">
        <w:t>para</w:t>
      </w:r>
      <w:r>
        <w:t>:</w:t>
      </w:r>
    </w:p>
    <w:p w14:paraId="1B5C0938" w14:textId="6F6C35E8" w:rsidR="00B41F19" w:rsidRDefault="00B41F19" w:rsidP="00BC7625">
      <w:pPr>
        <w:pStyle w:val="Brdtext"/>
      </w:pPr>
      <w:r>
        <w:rPr>
          <w:noProof/>
        </w:rPr>
        <w:drawing>
          <wp:inline distT="0" distB="0" distL="0" distR="0" wp14:anchorId="255CF30E" wp14:editId="019BEA5A">
            <wp:extent cx="3027219" cy="1277380"/>
            <wp:effectExtent l="0" t="0" r="1905" b="0"/>
            <wp:docPr id="107" name="Bildobjekt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27913" cy="1277673"/>
                    </a:xfrm>
                    <a:prstGeom prst="rect">
                      <a:avLst/>
                    </a:prstGeom>
                  </pic:spPr>
                </pic:pic>
              </a:graphicData>
            </a:graphic>
          </wp:inline>
        </w:drawing>
      </w:r>
    </w:p>
    <w:p w14:paraId="4223724B" w14:textId="77777777" w:rsidR="004755AF" w:rsidRPr="004755AF" w:rsidRDefault="004755AF" w:rsidP="00BC7625">
      <w:pPr>
        <w:pStyle w:val="Brdtext"/>
        <w:rPr>
          <w:sz w:val="16"/>
        </w:rPr>
      </w:pPr>
    </w:p>
    <w:p w14:paraId="4963EBE2" w14:textId="77777777" w:rsidR="001D5592" w:rsidRDefault="001D5592" w:rsidP="001D5592">
      <w:pPr>
        <w:pStyle w:val="Brdtext"/>
      </w:pPr>
      <w:r>
        <w:rPr>
          <w:noProof/>
        </w:rPr>
        <w:drawing>
          <wp:inline distT="0" distB="0" distL="0" distR="0" wp14:anchorId="195D1884" wp14:editId="23824A82">
            <wp:extent cx="2770910" cy="362350"/>
            <wp:effectExtent l="0" t="0" r="0" b="0"/>
            <wp:docPr id="91" name="Bildobjekt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75860" cy="362997"/>
                    </a:xfrm>
                    <a:prstGeom prst="rect">
                      <a:avLst/>
                    </a:prstGeom>
                  </pic:spPr>
                </pic:pic>
              </a:graphicData>
            </a:graphic>
          </wp:inline>
        </w:drawing>
      </w:r>
    </w:p>
    <w:p w14:paraId="2E586DBC" w14:textId="77777777" w:rsidR="004755AF" w:rsidRDefault="004755AF" w:rsidP="001D5592">
      <w:pPr>
        <w:pStyle w:val="Brdtext"/>
      </w:pPr>
    </w:p>
    <w:p w14:paraId="124EE48A" w14:textId="26888715" w:rsidR="00851EA0" w:rsidRDefault="00851EA0" w:rsidP="00851EA0">
      <w:pPr>
        <w:pStyle w:val="Rubrik2"/>
      </w:pPr>
      <w:bookmarkStart w:id="47" w:name="_Toc468719939"/>
      <w:r>
        <w:t xml:space="preserve">Lägga </w:t>
      </w:r>
      <w:r w:rsidR="00614FC4">
        <w:t>till</w:t>
      </w:r>
      <w:r>
        <w:t xml:space="preserve"> ämnesord</w:t>
      </w:r>
      <w:bookmarkEnd w:id="47"/>
    </w:p>
    <w:p w14:paraId="75A19FF7" w14:textId="4F96B6B3" w:rsidR="00C8581E" w:rsidRDefault="00C8581E" w:rsidP="00C8581E">
      <w:pPr>
        <w:pStyle w:val="Brdtext"/>
      </w:pPr>
      <w:r w:rsidRPr="00C8581E">
        <w:t>Ämnesord</w:t>
      </w:r>
      <w:r>
        <w:t xml:space="preserve"> är avsett för de myndigheter som har delat in sina föreskrifter i ämnes</w:t>
      </w:r>
      <w:r w:rsidR="008336FE">
        <w:softHyphen/>
      </w:r>
      <w:r>
        <w:t xml:space="preserve">ord, områden eller kategorier. Ämnesord kan endast läggas </w:t>
      </w:r>
      <w:r w:rsidR="00614FC4">
        <w:t>till</w:t>
      </w:r>
      <w:r>
        <w:t xml:space="preserve"> av admi</w:t>
      </w:r>
      <w:r w:rsidR="008336FE">
        <w:softHyphen/>
      </w:r>
      <w:r>
        <w:t>nist</w:t>
      </w:r>
      <w:r w:rsidR="008336FE">
        <w:softHyphen/>
      </w:r>
      <w:r>
        <w:t xml:space="preserve">ratören. Hela ämnesordsförteckningen bör därför matas in innan man börjar lägga in föreskrifter.  </w:t>
      </w:r>
    </w:p>
    <w:p w14:paraId="75DA2B60" w14:textId="584DB37D" w:rsidR="00C8581E" w:rsidRDefault="00C8581E" w:rsidP="00C8581E">
      <w:pPr>
        <w:pStyle w:val="Brdtext"/>
      </w:pPr>
      <w:r>
        <w:t>Välj Lägg till vid Ämnesord:</w:t>
      </w:r>
    </w:p>
    <w:p w14:paraId="77A2342F" w14:textId="354611AF" w:rsidR="00851EA0" w:rsidRDefault="00C8581E" w:rsidP="00BC7625">
      <w:pPr>
        <w:pStyle w:val="Brdtext"/>
      </w:pPr>
      <w:r>
        <w:rPr>
          <w:noProof/>
        </w:rPr>
        <mc:AlternateContent>
          <mc:Choice Requires="wps">
            <w:drawing>
              <wp:anchor distT="0" distB="0" distL="114300" distR="114300" simplePos="0" relativeHeight="251745280" behindDoc="0" locked="0" layoutInCell="1" allowOverlap="1" wp14:anchorId="50A06BBA" wp14:editId="7FE25482">
                <wp:simplePos x="0" y="0"/>
                <wp:positionH relativeFrom="column">
                  <wp:posOffset>2786785</wp:posOffset>
                </wp:positionH>
                <wp:positionV relativeFrom="paragraph">
                  <wp:posOffset>2072120</wp:posOffset>
                </wp:positionV>
                <wp:extent cx="457200" cy="179705"/>
                <wp:effectExtent l="0" t="0" r="19050" b="10795"/>
                <wp:wrapNone/>
                <wp:docPr id="117" name="Rektangel 117"/>
                <wp:cNvGraphicFramePr/>
                <a:graphic xmlns:a="http://schemas.openxmlformats.org/drawingml/2006/main">
                  <a:graphicData uri="http://schemas.microsoft.com/office/word/2010/wordprocessingShape">
                    <wps:wsp>
                      <wps:cNvSpPr/>
                      <wps:spPr>
                        <a:xfrm>
                          <a:off x="0" y="0"/>
                          <a:ext cx="457200"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117" o:spid="_x0000_s1026" style="position:absolute;margin-left:219.45pt;margin-top:163.15pt;width:36pt;height:14.1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" filled="f" strokecolor="#c00000" strokeweight=".25pt"/>
            </w:pict>
          </mc:Fallback>
        </mc:AlternateContent>
      </w:r>
      <w:r>
        <w:rPr>
          <w:noProof/>
        </w:rPr>
        <mc:AlternateContent>
          <mc:Choice Requires="wps">
            <w:drawing>
              <wp:anchor distT="0" distB="0" distL="114300" distR="114300" simplePos="0" relativeHeight="251743232" behindDoc="0" locked="0" layoutInCell="1" allowOverlap="1" wp14:anchorId="5A53853F" wp14:editId="0B80CA87">
                <wp:simplePos x="0" y="0"/>
                <wp:positionH relativeFrom="column">
                  <wp:posOffset>2020</wp:posOffset>
                </wp:positionH>
                <wp:positionV relativeFrom="paragraph">
                  <wp:posOffset>2085975</wp:posOffset>
                </wp:positionV>
                <wp:extent cx="526473" cy="179705"/>
                <wp:effectExtent l="0" t="0" r="26035" b="10795"/>
                <wp:wrapNone/>
                <wp:docPr id="115" name="Rektangel 115"/>
                <wp:cNvGraphicFramePr/>
                <a:graphic xmlns:a="http://schemas.openxmlformats.org/drawingml/2006/main">
                  <a:graphicData uri="http://schemas.microsoft.com/office/word/2010/wordprocessingShape">
                    <wps:wsp>
                      <wps:cNvSpPr/>
                      <wps:spPr>
                        <a:xfrm>
                          <a:off x="0" y="0"/>
                          <a:ext cx="526473"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115" o:spid="_x0000_s1026" style="position:absolute;margin-left:.15pt;margin-top:164.25pt;width:41.45pt;height:14.1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" filled="f" strokecolor="#c00000" strokeweight=".25pt"/>
            </w:pict>
          </mc:Fallback>
        </mc:AlternateContent>
      </w:r>
      <w:r>
        <w:rPr>
          <w:noProof/>
        </w:rPr>
        <w:drawing>
          <wp:inline distT="0" distB="0" distL="0" distR="0" wp14:anchorId="6EEEADCA" wp14:editId="7485CD26">
            <wp:extent cx="3733800" cy="2270107"/>
            <wp:effectExtent l="0" t="0" r="0" b="0"/>
            <wp:docPr id="109" name="Bildobjek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734656" cy="2270628"/>
                    </a:xfrm>
                    <a:prstGeom prst="rect">
                      <a:avLst/>
                    </a:prstGeom>
                  </pic:spPr>
                </pic:pic>
              </a:graphicData>
            </a:graphic>
          </wp:inline>
        </w:drawing>
      </w:r>
    </w:p>
    <w:p w14:paraId="390AE581" w14:textId="77777777" w:rsidR="00C8581E" w:rsidRPr="004755AF" w:rsidRDefault="00C8581E" w:rsidP="00BC7625">
      <w:pPr>
        <w:pStyle w:val="Brdtext"/>
      </w:pPr>
    </w:p>
    <w:p w14:paraId="5056081F" w14:textId="1C2B7EBB" w:rsidR="00C8581E" w:rsidRDefault="00C8581E" w:rsidP="00BC7625">
      <w:pPr>
        <w:pStyle w:val="Brdtext"/>
      </w:pPr>
      <w:r>
        <w:t xml:space="preserve">Skriv in </w:t>
      </w:r>
      <w:r w:rsidRPr="00C8581E">
        <w:rPr>
          <w:b/>
        </w:rPr>
        <w:t>Titel</w:t>
      </w:r>
      <w:r>
        <w:t xml:space="preserve"> och </w:t>
      </w:r>
      <w:r w:rsidRPr="00C8581E">
        <w:rPr>
          <w:b/>
        </w:rPr>
        <w:t>Beskrivning</w:t>
      </w:r>
      <w:r>
        <w:t xml:space="preserve"> och </w:t>
      </w:r>
      <w:r w:rsidR="00A268A6">
        <w:t>välj knappen S</w:t>
      </w:r>
      <w:r>
        <w:t>para.</w:t>
      </w:r>
    </w:p>
    <w:p w14:paraId="72135A3B" w14:textId="7FE78290" w:rsidR="00C8581E" w:rsidRDefault="00C8581E" w:rsidP="00BC7625">
      <w:pPr>
        <w:pStyle w:val="Brdtext"/>
      </w:pPr>
      <w:r>
        <w:rPr>
          <w:noProof/>
        </w:rPr>
        <w:drawing>
          <wp:inline distT="0" distB="0" distL="0" distR="0" wp14:anchorId="218702BF" wp14:editId="706CD86B">
            <wp:extent cx="3027219" cy="1201748"/>
            <wp:effectExtent l="0" t="0" r="1905" b="0"/>
            <wp:docPr id="119" name="Bildobjek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027913" cy="1202023"/>
                    </a:xfrm>
                    <a:prstGeom prst="rect">
                      <a:avLst/>
                    </a:prstGeom>
                  </pic:spPr>
                </pic:pic>
              </a:graphicData>
            </a:graphic>
          </wp:inline>
        </w:drawing>
      </w:r>
    </w:p>
    <w:p w14:paraId="425237B6" w14:textId="77777777" w:rsidR="008336FE" w:rsidRDefault="008336FE" w:rsidP="008336FE">
      <w:pPr>
        <w:pStyle w:val="Brdtext"/>
      </w:pPr>
      <w:r>
        <w:rPr>
          <w:noProof/>
        </w:rPr>
        <w:drawing>
          <wp:inline distT="0" distB="0" distL="0" distR="0" wp14:anchorId="67302512" wp14:editId="3D0B0938">
            <wp:extent cx="2770910" cy="362350"/>
            <wp:effectExtent l="0" t="0" r="0" b="0"/>
            <wp:docPr id="93" name="Bildobjekt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75860" cy="362997"/>
                    </a:xfrm>
                    <a:prstGeom prst="rect">
                      <a:avLst/>
                    </a:prstGeom>
                  </pic:spPr>
                </pic:pic>
              </a:graphicData>
            </a:graphic>
          </wp:inline>
        </w:drawing>
      </w:r>
    </w:p>
    <w:p w14:paraId="399626AA" w14:textId="77A3F4CD" w:rsidR="00C8581E" w:rsidRDefault="003E51BA" w:rsidP="00620736">
      <w:pPr>
        <w:pStyle w:val="Rubrik2"/>
      </w:pPr>
      <w:bookmarkStart w:id="48" w:name="_Toc468719940"/>
      <w:r>
        <w:lastRenderedPageBreak/>
        <w:t>Konsoliderade föreskrifter</w:t>
      </w:r>
      <w:bookmarkEnd w:id="48"/>
    </w:p>
    <w:p w14:paraId="652DCCAC" w14:textId="276C94F4" w:rsidR="003E51BA" w:rsidRDefault="003E51BA" w:rsidP="003E51BA">
      <w:pPr>
        <w:pStyle w:val="Brdtext"/>
      </w:pPr>
      <w:r>
        <w:t xml:space="preserve">Vad gäller ingången </w:t>
      </w:r>
      <w:r w:rsidRPr="00400DBC">
        <w:rPr>
          <w:b/>
        </w:rPr>
        <w:t>Konsoliderade föreskrifter</w:t>
      </w:r>
      <w:r>
        <w:t xml:space="preserve"> är det en funktion som intres</w:t>
      </w:r>
      <w:r>
        <w:softHyphen/>
        <w:t>ser</w:t>
      </w:r>
      <w:r>
        <w:softHyphen/>
        <w:t>ade myndig</w:t>
      </w:r>
      <w:r>
        <w:softHyphen/>
        <w:t xml:space="preserve">heter kan välja att utveckla vidare i en myndighetsanpassad version av FST.  </w:t>
      </w:r>
    </w:p>
    <w:p w14:paraId="58E91523" w14:textId="3C8666B8" w:rsidR="003E51BA" w:rsidRDefault="003E51BA" w:rsidP="003E51BA">
      <w:pPr>
        <w:pStyle w:val="Brdtext"/>
      </w:pPr>
      <w:r>
        <w:t xml:space="preserve">FST innehåller en konsoliderad föreskrift för Exempelmyndigheten. Funktionen förutsätter att myndigheten har ett fysiskt dokument för varje konsolidering. </w:t>
      </w:r>
    </w:p>
    <w:p w14:paraId="67F36690" w14:textId="587EB1D4" w:rsidR="003E51BA" w:rsidRDefault="003E51BA">
      <w:r>
        <w:br w:type="page"/>
      </w:r>
    </w:p>
    <w:p w14:paraId="2A3FC8ED" w14:textId="1642C6E0" w:rsidR="002052F6" w:rsidRDefault="003E51BA" w:rsidP="00AD3147">
      <w:pPr>
        <w:pStyle w:val="Rubrik1"/>
      </w:pPr>
      <w:bookmarkStart w:id="49" w:name="_Toc468719941"/>
      <w:r>
        <w:lastRenderedPageBreak/>
        <w:t>Tips för redaktörer och administratörer</w:t>
      </w:r>
      <w:bookmarkEnd w:id="49"/>
    </w:p>
    <w:p w14:paraId="0A4AAF79" w14:textId="3CDF6F0E" w:rsidR="00E925DA" w:rsidRPr="00E925DA" w:rsidRDefault="008E3CF2" w:rsidP="008E3CF2">
      <w:pPr>
        <w:pStyle w:val="Rubrik2"/>
      </w:pPr>
      <w:bookmarkStart w:id="50" w:name="_Toc468719942"/>
      <w:r>
        <w:t xml:space="preserve">Alternativ ingång till formulär för att lägga </w:t>
      </w:r>
      <w:r w:rsidR="005E5FB7">
        <w:t>till</w:t>
      </w:r>
      <w:bookmarkEnd w:id="50"/>
    </w:p>
    <w:p w14:paraId="644796A5" w14:textId="098A3F5C" w:rsidR="008E3CF2" w:rsidRDefault="008E3CF2">
      <w:r>
        <w:t>Handledningen visar genomgående hur man väljer Lägg till för att komma till formulär för att lägga upp exempelvis ny myndighetsföreskrift eller ny använd</w:t>
      </w:r>
      <w:r>
        <w:softHyphen/>
        <w:t xml:space="preserve">are.  </w:t>
      </w:r>
    </w:p>
    <w:p w14:paraId="10C31BB6" w14:textId="17338415" w:rsidR="008E3CF2" w:rsidRDefault="008E3CF2">
      <w:r>
        <w:rPr>
          <w:noProof/>
        </w:rPr>
        <w:drawing>
          <wp:inline distT="0" distB="0" distL="0" distR="0" wp14:anchorId="2E5EDA5E" wp14:editId="07EC1F98">
            <wp:extent cx="731520" cy="381000"/>
            <wp:effectExtent l="0" t="0" r="0" b="0"/>
            <wp:docPr id="123" name="Bildobjekt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731520" cy="381000"/>
                    </a:xfrm>
                    <a:prstGeom prst="rect">
                      <a:avLst/>
                    </a:prstGeom>
                  </pic:spPr>
                </pic:pic>
              </a:graphicData>
            </a:graphic>
          </wp:inline>
        </w:drawing>
      </w:r>
    </w:p>
    <w:p w14:paraId="280ADA81" w14:textId="77777777" w:rsidR="008E3CF2" w:rsidRDefault="008E3CF2"/>
    <w:p w14:paraId="664B07D4" w14:textId="6AE10A09" w:rsidR="008E3CF2" w:rsidRDefault="008E3CF2">
      <w:r>
        <w:t>Om utgångsläget är att du står på sidan med exempelvis alla myndighets</w:t>
      </w:r>
      <w:r>
        <w:softHyphen/>
        <w:t>före</w:t>
      </w:r>
      <w:r>
        <w:softHyphen/>
        <w:t>skrifter eller alla användare väljer du i stället knappen Lägg till myndighets</w:t>
      </w:r>
      <w:r>
        <w:softHyphen/>
        <w:t>före</w:t>
      </w:r>
      <w:r>
        <w:softHyphen/>
        <w:t xml:space="preserve">skrift eller Lägg till användare eller motsvarande. </w:t>
      </w:r>
    </w:p>
    <w:p w14:paraId="436D41FB" w14:textId="77777777" w:rsidR="008E3CF2" w:rsidRDefault="008E3CF2"/>
    <w:p w14:paraId="1DEE2218" w14:textId="38EDB4E8" w:rsidR="00E925DA" w:rsidRDefault="005E5FB7">
      <w:r>
        <w:rPr>
          <w:noProof/>
        </w:rPr>
        <mc:AlternateContent>
          <mc:Choice Requires="wps">
            <w:drawing>
              <wp:anchor distT="0" distB="0" distL="114300" distR="114300" simplePos="0" relativeHeight="251755520" behindDoc="0" locked="0" layoutInCell="1" allowOverlap="1" wp14:anchorId="6F4A9B0C" wp14:editId="0A86035C">
                <wp:simplePos x="0" y="0"/>
                <wp:positionH relativeFrom="column">
                  <wp:posOffset>3576492</wp:posOffset>
                </wp:positionH>
                <wp:positionV relativeFrom="paragraph">
                  <wp:posOffset>196273</wp:posOffset>
                </wp:positionV>
                <wp:extent cx="1156855" cy="179705"/>
                <wp:effectExtent l="0" t="0" r="24765" b="10795"/>
                <wp:wrapNone/>
                <wp:docPr id="98" name="Rektangel 98"/>
                <wp:cNvGraphicFramePr/>
                <a:graphic xmlns:a="http://schemas.openxmlformats.org/drawingml/2006/main">
                  <a:graphicData uri="http://schemas.microsoft.com/office/word/2010/wordprocessingShape">
                    <wps:wsp>
                      <wps:cNvSpPr/>
                      <wps:spPr>
                        <a:xfrm>
                          <a:off x="0" y="0"/>
                          <a:ext cx="1156855"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98" o:spid="_x0000_s1026" style="position:absolute;margin-left:281.6pt;margin-top:15.45pt;width:91.1pt;height:14.1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" filled="f" strokecolor="#c00000" strokeweight=".25pt"/>
            </w:pict>
          </mc:Fallback>
        </mc:AlternateContent>
      </w:r>
      <w:r w:rsidR="00E925DA">
        <w:rPr>
          <w:noProof/>
        </w:rPr>
        <w:drawing>
          <wp:inline distT="0" distB="0" distL="0" distR="0" wp14:anchorId="613A2E66" wp14:editId="56CD0F7D">
            <wp:extent cx="4780915" cy="431533"/>
            <wp:effectExtent l="0" t="0" r="635" b="6985"/>
            <wp:docPr id="94" name="Bildobjekt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80915" cy="431533"/>
                    </a:xfrm>
                    <a:prstGeom prst="rect">
                      <a:avLst/>
                    </a:prstGeom>
                  </pic:spPr>
                </pic:pic>
              </a:graphicData>
            </a:graphic>
          </wp:inline>
        </w:drawing>
      </w:r>
    </w:p>
    <w:p w14:paraId="539EC391" w14:textId="77777777" w:rsidR="00E925DA" w:rsidRDefault="00E925DA"/>
    <w:p w14:paraId="28D4097E" w14:textId="124209FE" w:rsidR="00C27958" w:rsidRDefault="005E5FB7" w:rsidP="00C27958">
      <w:pPr>
        <w:pStyle w:val="Brdtext"/>
      </w:pPr>
      <w:r>
        <w:rPr>
          <w:noProof/>
        </w:rPr>
        <mc:AlternateContent>
          <mc:Choice Requires="wps">
            <w:drawing>
              <wp:anchor distT="0" distB="0" distL="114300" distR="114300" simplePos="0" relativeHeight="251757568" behindDoc="0" locked="0" layoutInCell="1" allowOverlap="1" wp14:anchorId="6CBB4532" wp14:editId="07EFD7E1">
                <wp:simplePos x="0" y="0"/>
                <wp:positionH relativeFrom="column">
                  <wp:posOffset>3936711</wp:posOffset>
                </wp:positionH>
                <wp:positionV relativeFrom="paragraph">
                  <wp:posOffset>244764</wp:posOffset>
                </wp:positionV>
                <wp:extent cx="796117" cy="179705"/>
                <wp:effectExtent l="0" t="0" r="23495" b="10795"/>
                <wp:wrapNone/>
                <wp:docPr id="118" name="Rektangel 118"/>
                <wp:cNvGraphicFramePr/>
                <a:graphic xmlns:a="http://schemas.openxmlformats.org/drawingml/2006/main">
                  <a:graphicData uri="http://schemas.microsoft.com/office/word/2010/wordprocessingShape">
                    <wps:wsp>
                      <wps:cNvSpPr/>
                      <wps:spPr>
                        <a:xfrm>
                          <a:off x="0" y="0"/>
                          <a:ext cx="796117" cy="179705"/>
                        </a:xfrm>
                        <a:prstGeom prst="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ktangel 118" o:spid="_x0000_s1026" style="position:absolute;margin-left:310pt;margin-top:19.25pt;width:62.7pt;height:14.1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" filled="f" strokecolor="#c00000" strokeweight=".25pt"/>
            </w:pict>
          </mc:Fallback>
        </mc:AlternateContent>
      </w:r>
      <w:r w:rsidR="008E3CF2">
        <w:rPr>
          <w:noProof/>
        </w:rPr>
        <w:drawing>
          <wp:inline distT="0" distB="0" distL="0" distR="0" wp14:anchorId="0AB6A67D" wp14:editId="06017411">
            <wp:extent cx="4780915" cy="410185"/>
            <wp:effectExtent l="0" t="0" r="635" b="9525"/>
            <wp:docPr id="124" name="Bildobjekt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780915" cy="410185"/>
                    </a:xfrm>
                    <a:prstGeom prst="rect">
                      <a:avLst/>
                    </a:prstGeom>
                  </pic:spPr>
                </pic:pic>
              </a:graphicData>
            </a:graphic>
          </wp:inline>
        </w:drawing>
      </w:r>
    </w:p>
    <w:p w14:paraId="65E32154" w14:textId="77777777" w:rsidR="00E925DA" w:rsidRDefault="00E925DA">
      <w:pPr>
        <w:rPr>
          <w:b/>
        </w:rPr>
      </w:pPr>
    </w:p>
    <w:p w14:paraId="43B9FD50" w14:textId="2DE1AA64" w:rsidR="00C823C9" w:rsidRPr="00C823C9" w:rsidRDefault="00C823C9" w:rsidP="00E64EC6">
      <w:pPr>
        <w:pStyle w:val="Rubrik2"/>
      </w:pPr>
      <w:bookmarkStart w:id="51" w:name="_Toc468719943"/>
      <w:r w:rsidRPr="00C823C9">
        <w:t>Filtrera</w:t>
      </w:r>
      <w:r w:rsidR="009A5A8F">
        <w:t xml:space="preserve"> på olika sidor</w:t>
      </w:r>
      <w:bookmarkEnd w:id="51"/>
    </w:p>
    <w:p w14:paraId="00CAD388" w14:textId="3C8C82C5" w:rsidR="00E64EC6" w:rsidRDefault="009A5A8F">
      <w:r>
        <w:t xml:space="preserve">På vissa sidor i FST visas en kolumn med filtreringsmöjligheter. </w:t>
      </w:r>
      <w:r w:rsidR="00E64EC6">
        <w:t xml:space="preserve">Redaktören kan till exempel filtrera på </w:t>
      </w:r>
      <w:r>
        <w:t xml:space="preserve">alla föreskrifter som innehåller ett visst ämnesord eller på ännu </w:t>
      </w:r>
      <w:proofErr w:type="gramStart"/>
      <w:r>
        <w:t>ej</w:t>
      </w:r>
      <w:proofErr w:type="gramEnd"/>
      <w:r>
        <w:t xml:space="preserve"> publicerade dokument. </w:t>
      </w:r>
      <w:r w:rsidR="007D791B">
        <w:t>Ad</w:t>
      </w:r>
      <w:r w:rsidR="00E64EC6">
        <w:t xml:space="preserve">ministratören </w:t>
      </w:r>
      <w:r w:rsidR="007D791B">
        <w:t xml:space="preserve">kan till exempel filtrera </w:t>
      </w:r>
      <w:r>
        <w:t>på a</w:t>
      </w:r>
      <w:r w:rsidR="00E64EC6">
        <w:t xml:space="preserve">lla användare </w:t>
      </w:r>
      <w:r>
        <w:t>som till</w:t>
      </w:r>
      <w:r>
        <w:softHyphen/>
        <w:t>delats en viss grupp/roll</w:t>
      </w:r>
      <w:r w:rsidR="007D791B">
        <w:t>:</w:t>
      </w:r>
    </w:p>
    <w:p w14:paraId="2CF46536" w14:textId="77777777" w:rsidR="007A7273" w:rsidRDefault="007A7273"/>
    <w:p w14:paraId="6525776E" w14:textId="744759A4" w:rsidR="002052F6" w:rsidRDefault="00C823C9">
      <w:pPr>
        <w:rPr>
          <w:noProof/>
        </w:rPr>
      </w:pPr>
      <w:r>
        <w:rPr>
          <w:noProof/>
        </w:rPr>
        <w:drawing>
          <wp:inline distT="0" distB="0" distL="0" distR="0" wp14:anchorId="75FA10BD" wp14:editId="08A840CA">
            <wp:extent cx="1239982" cy="3764231"/>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44547" cy="3778089"/>
                    </a:xfrm>
                    <a:prstGeom prst="rect">
                      <a:avLst/>
                    </a:prstGeom>
                  </pic:spPr>
                </pic:pic>
              </a:graphicData>
            </a:graphic>
          </wp:inline>
        </w:drawing>
      </w:r>
      <w:r w:rsidR="00E64EC6" w:rsidRPr="00E64EC6">
        <w:rPr>
          <w:noProof/>
        </w:rPr>
        <w:t xml:space="preserve"> </w:t>
      </w:r>
      <w:r w:rsidR="009A5A8F">
        <w:rPr>
          <w:noProof/>
        </w:rPr>
        <w:t xml:space="preserve">              </w:t>
      </w:r>
      <w:r w:rsidR="009A5A8F">
        <w:rPr>
          <w:noProof/>
        </w:rPr>
        <w:drawing>
          <wp:inline distT="0" distB="0" distL="0" distR="0" wp14:anchorId="7046CC28" wp14:editId="671303CE">
            <wp:extent cx="1406236" cy="2761521"/>
            <wp:effectExtent l="0" t="0" r="3810" b="1270"/>
            <wp:docPr id="125" name="Bildobjekt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406708" cy="2762447"/>
                    </a:xfrm>
                    <a:prstGeom prst="rect">
                      <a:avLst/>
                    </a:prstGeom>
                  </pic:spPr>
                </pic:pic>
              </a:graphicData>
            </a:graphic>
          </wp:inline>
        </w:drawing>
      </w:r>
    </w:p>
    <w:sectPr w:rsidR="002052F6" w:rsidSect="009030F3">
      <w:footerReference w:type="default" r:id="rId80"/>
      <w:type w:val="continuous"/>
      <w:pgSz w:w="11906" w:h="16838" w:code="9"/>
      <w:pgMar w:top="1259" w:right="1882" w:bottom="1418" w:left="2495" w:header="397" w:footer="39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6833FD" w14:textId="77777777" w:rsidR="00103B6F" w:rsidRDefault="00103B6F">
      <w:r>
        <w:separator/>
      </w:r>
    </w:p>
  </w:endnote>
  <w:endnote w:type="continuationSeparator" w:id="0">
    <w:p w14:paraId="000E4ADE" w14:textId="77777777" w:rsidR="00103B6F" w:rsidRDefault="00103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E4E12C" w14:textId="77777777" w:rsidR="00103B6F" w:rsidRPr="008B182E" w:rsidRDefault="00103B6F" w:rsidP="00BD7A67">
    <w:pPr>
      <w:framePr w:w="121" w:h="1231" w:hSpace="181" w:wrap="around" w:vAnchor="page" w:hAnchor="page" w:x="433" w:y="15301" w:anchorLock="1"/>
      <w:shd w:val="solid" w:color="FFFFFF" w:fill="FFFFFF"/>
      <w:ind w:right="-2721"/>
      <w:textDirection w:val="btLr"/>
      <w:rPr>
        <w:rFonts w:ascii="Trebuchet MS" w:hAnsi="Trebuchet MS"/>
        <w:color w:val="808080"/>
        <w:sz w:val="8"/>
        <w:szCs w:val="8"/>
      </w:rPr>
    </w:pPr>
    <w:r>
      <w:rPr>
        <w:rFonts w:ascii="Trebuchet MS" w:hAnsi="Trebuchet MS"/>
        <w:color w:val="808080"/>
        <w:sz w:val="8"/>
        <w:szCs w:val="8"/>
      </w:rPr>
      <w:t>R2B</w:t>
    </w:r>
  </w:p>
  <w:p w14:paraId="4E9F0F6E" w14:textId="77777777" w:rsidR="00103B6F" w:rsidRPr="004304F0" w:rsidRDefault="00103B6F" w:rsidP="0052352D">
    <w:pPr>
      <w:pStyle w:val="Sidfot"/>
      <w:tabs>
        <w:tab w:val="clear" w:pos="9072"/>
      </w:tabs>
      <w:ind w:left="-1302" w:right="-2720"/>
      <w:rPr>
        <w:sz w:val="16"/>
        <w:szCs w:val="16"/>
      </w:rPr>
    </w:pPr>
  </w:p>
  <w:p w14:paraId="471FBC83" w14:textId="77777777" w:rsidR="00103B6F" w:rsidRPr="004304F0" w:rsidRDefault="00103B6F" w:rsidP="0052352D">
    <w:pPr>
      <w:pStyle w:val="Sidfot"/>
      <w:pBdr>
        <w:bottom w:val="single" w:sz="4" w:space="1" w:color="auto"/>
      </w:pBdr>
      <w:tabs>
        <w:tab w:val="clear" w:pos="9072"/>
      </w:tabs>
      <w:spacing w:after="80"/>
      <w:ind w:left="-1304" w:right="-2722"/>
      <w:rPr>
        <w:sz w:val="16"/>
        <w:szCs w:val="16"/>
      </w:rPr>
    </w:pPr>
  </w:p>
  <w:p w14:paraId="278FC75B" w14:textId="77777777" w:rsidR="00103B6F" w:rsidRPr="00A3433F" w:rsidRDefault="00103B6F" w:rsidP="00A3433F">
    <w:pPr>
      <w:pStyle w:val="Sidfot"/>
      <w:ind w:left="-1302" w:right="-2721"/>
      <w:rPr>
        <w:szCs w:val="14"/>
      </w:rPr>
    </w:pPr>
    <w:bookmarkStart w:id="10" w:name="FotPostadress"/>
    <w:bookmarkEnd w:id="10"/>
    <w:r>
      <w:rPr>
        <w:szCs w:val="14"/>
      </w:rPr>
      <w:t>551 81 Jönköping</w:t>
    </w:r>
    <w:r w:rsidRPr="00A3433F">
      <w:rPr>
        <w:szCs w:val="14"/>
      </w:rPr>
      <w:t xml:space="preserve"> • </w:t>
    </w:r>
    <w:bookmarkStart w:id="11" w:name="FotBesöksadressText"/>
    <w:r w:rsidRPr="00A3433F">
      <w:rPr>
        <w:szCs w:val="14"/>
      </w:rPr>
      <w:t>Besöksadress:</w:t>
    </w:r>
    <w:bookmarkEnd w:id="11"/>
    <w:r w:rsidRPr="00A3433F">
      <w:rPr>
        <w:szCs w:val="14"/>
      </w:rPr>
      <w:t xml:space="preserve"> </w:t>
    </w:r>
    <w:bookmarkStart w:id="12" w:name="FotBesöksadress"/>
    <w:bookmarkEnd w:id="12"/>
    <w:r>
      <w:rPr>
        <w:szCs w:val="14"/>
      </w:rPr>
      <w:t>Kyrkogatan 34</w:t>
    </w:r>
    <w:r w:rsidRPr="00A3433F">
      <w:rPr>
        <w:szCs w:val="14"/>
      </w:rPr>
      <w:t xml:space="preserve"> • </w:t>
    </w:r>
    <w:bookmarkStart w:id="13" w:name="FotTelefonText"/>
    <w:r w:rsidRPr="00A3433F">
      <w:rPr>
        <w:szCs w:val="14"/>
      </w:rPr>
      <w:t>Telefon:</w:t>
    </w:r>
    <w:bookmarkEnd w:id="13"/>
    <w:r w:rsidRPr="00A3433F">
      <w:rPr>
        <w:szCs w:val="14"/>
      </w:rPr>
      <w:t xml:space="preserve"> </w:t>
    </w:r>
    <w:bookmarkStart w:id="14" w:name="FotTelefon"/>
    <w:bookmarkEnd w:id="14"/>
    <w:r>
      <w:rPr>
        <w:szCs w:val="14"/>
      </w:rPr>
      <w:t>036-15 53 00</w:t>
    </w:r>
    <w:r w:rsidRPr="00A3433F">
      <w:rPr>
        <w:szCs w:val="14"/>
      </w:rPr>
      <w:t xml:space="preserve"> • </w:t>
    </w:r>
    <w:bookmarkStart w:id="15" w:name="FotTelefaxText"/>
    <w:r w:rsidRPr="00A3433F">
      <w:rPr>
        <w:szCs w:val="14"/>
      </w:rPr>
      <w:t>Fax:</w:t>
    </w:r>
    <w:bookmarkEnd w:id="15"/>
    <w:r w:rsidRPr="00A3433F">
      <w:rPr>
        <w:szCs w:val="14"/>
      </w:rPr>
      <w:t xml:space="preserve"> </w:t>
    </w:r>
    <w:bookmarkStart w:id="16" w:name="FotTelefax"/>
    <w:bookmarkEnd w:id="16"/>
    <w:r>
      <w:rPr>
        <w:szCs w:val="14"/>
      </w:rPr>
      <w:t>036-16 57 21</w:t>
    </w:r>
    <w:r w:rsidRPr="00A3433F">
      <w:rPr>
        <w:szCs w:val="14"/>
      </w:rPr>
      <w:t xml:space="preserve"> • </w:t>
    </w:r>
    <w:bookmarkStart w:id="17" w:name="FotEpost"/>
    <w:bookmarkEnd w:id="17"/>
    <w:r>
      <w:rPr>
        <w:szCs w:val="14"/>
      </w:rPr>
      <w:t>domstolsverket@dom.se</w:t>
    </w:r>
    <w:r w:rsidRPr="00A3433F">
      <w:rPr>
        <w:szCs w:val="14"/>
      </w:rPr>
      <w:t xml:space="preserve"> • </w:t>
    </w:r>
    <w:bookmarkStart w:id="18" w:name="FotHemsida"/>
    <w:bookmarkEnd w:id="18"/>
    <w:r>
      <w:rPr>
        <w:szCs w:val="14"/>
      </w:rPr>
      <w:t>www.domstol.se</w:t>
    </w:r>
  </w:p>
  <w:p w14:paraId="51DFB8C3" w14:textId="77777777" w:rsidR="00103B6F" w:rsidRPr="00A3433F" w:rsidRDefault="00103B6F" w:rsidP="00A3433F">
    <w:pPr>
      <w:pStyle w:val="Sidfot"/>
      <w:ind w:left="-1302" w:right="-2721"/>
      <w:rPr>
        <w:szCs w:val="14"/>
      </w:rPr>
    </w:pPr>
    <w:bookmarkStart w:id="19" w:name="FotExpeditionstidHelaHuvudort"/>
    <w:r w:rsidRPr="00A3433F">
      <w:rPr>
        <w:szCs w:val="14"/>
      </w:rPr>
      <w:t xml:space="preserve"> </w:t>
    </w:r>
    <w:bookmarkStart w:id="20" w:name="FotExpeditionstidText"/>
    <w:r w:rsidRPr="00A3433F">
      <w:rPr>
        <w:szCs w:val="14"/>
      </w:rPr>
      <w:t>Expeditionstid:</w:t>
    </w:r>
    <w:bookmarkEnd w:id="20"/>
    <w:r w:rsidRPr="00A3433F">
      <w:rPr>
        <w:szCs w:val="14"/>
      </w:rPr>
      <w:t xml:space="preserve"> </w:t>
    </w:r>
    <w:bookmarkStart w:id="21" w:name="FotExpeditionstid"/>
    <w:bookmarkEnd w:id="21"/>
    <w:r>
      <w:rPr>
        <w:szCs w:val="14"/>
      </w:rPr>
      <w:t>Måndag-fredag kl. 8-12, 13-16</w:t>
    </w:r>
    <w:r w:rsidRPr="00A3433F">
      <w:rPr>
        <w:szCs w:val="14"/>
      </w:rPr>
      <w:t xml:space="preserve"> </w:t>
    </w:r>
  </w:p>
  <w:bookmarkEnd w:id="1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7C08B" w14:textId="77777777" w:rsidR="00103B6F" w:rsidRPr="00935C9B" w:rsidRDefault="00103B6F" w:rsidP="00935C9B">
    <w:pPr>
      <w:pStyle w:val="Sidfot"/>
      <w:rPr>
        <w:szCs w:val="13"/>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CD5516" w14:textId="77777777" w:rsidR="00103B6F" w:rsidRDefault="00103B6F">
      <w:r>
        <w:separator/>
      </w:r>
    </w:p>
  </w:footnote>
  <w:footnote w:type="continuationSeparator" w:id="0">
    <w:p w14:paraId="5C104D90" w14:textId="77777777" w:rsidR="00103B6F" w:rsidRDefault="00103B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407A5A" w14:textId="77777777" w:rsidR="00103B6F" w:rsidRPr="00B41108" w:rsidRDefault="00103B6F" w:rsidP="001359E2">
    <w:pPr>
      <w:pStyle w:val="Sidhuvud"/>
      <w:tabs>
        <w:tab w:val="clear" w:pos="4536"/>
        <w:tab w:val="clear" w:pos="9072"/>
        <w:tab w:val="left" w:pos="4284"/>
        <w:tab w:val="left" w:pos="6425"/>
        <w:tab w:val="right" w:pos="10331"/>
      </w:tabs>
      <w:spacing w:after="120"/>
      <w:ind w:right="-2722"/>
      <w:rPr>
        <w:rFonts w:ascii="Trebuchet MS" w:hAnsi="Trebuchet MS"/>
        <w:b/>
        <w:sz w:val="18"/>
        <w:szCs w:val="18"/>
      </w:rPr>
    </w:pPr>
    <w:r w:rsidRPr="00560089">
      <w:rPr>
        <w:rFonts w:ascii="Trebuchet MS" w:hAnsi="Trebuchet MS"/>
        <w:b/>
        <w:sz w:val="20"/>
      </w:rPr>
      <w:tab/>
    </w:r>
    <w:r w:rsidRPr="00B41108">
      <w:rPr>
        <w:rFonts w:ascii="Trebuchet MS" w:hAnsi="Trebuchet MS"/>
        <w:b/>
        <w:sz w:val="18"/>
        <w:szCs w:val="18"/>
      </w:rPr>
      <w:tab/>
    </w:r>
  </w:p>
  <w:p w14:paraId="4DA27FEC" w14:textId="77777777" w:rsidR="00103B6F" w:rsidRPr="00407390" w:rsidRDefault="00103B6F" w:rsidP="001359E2">
    <w:pPr>
      <w:pStyle w:val="Sidhuvud"/>
      <w:tabs>
        <w:tab w:val="clear" w:pos="4536"/>
        <w:tab w:val="clear" w:pos="9072"/>
        <w:tab w:val="left" w:pos="4284"/>
        <w:tab w:val="left" w:pos="6425"/>
        <w:tab w:val="right" w:pos="9015"/>
        <w:tab w:val="right" w:pos="10331"/>
      </w:tabs>
      <w:ind w:right="-2721"/>
      <w:rPr>
        <w:rFonts w:ascii="Trebuchet MS" w:hAnsi="Trebuchet MS"/>
        <w:sz w:val="16"/>
        <w:szCs w:val="16"/>
      </w:rPr>
    </w:pPr>
    <w:r>
      <w:rPr>
        <w:rFonts w:ascii="Trebuchet MS" w:hAnsi="Trebuchet MS"/>
        <w:b/>
        <w:noProof/>
        <w:sz w:val="20"/>
      </w:rPr>
      <mc:AlternateContent>
        <mc:Choice Requires="wps">
          <w:drawing>
            <wp:anchor distT="0" distB="0" distL="114300" distR="114300" simplePos="0" relativeHeight="251657728" behindDoc="0" locked="0" layoutInCell="1" allowOverlap="0" wp14:anchorId="23FDE194" wp14:editId="5DC3A249">
              <wp:simplePos x="0" y="0"/>
              <wp:positionH relativeFrom="column">
                <wp:posOffset>-1169670</wp:posOffset>
              </wp:positionH>
              <wp:positionV relativeFrom="paragraph">
                <wp:posOffset>250825</wp:posOffset>
              </wp:positionV>
              <wp:extent cx="38735" cy="478155"/>
              <wp:effectExtent l="1905" t="3175" r="0" b="444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 cy="478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153B9" w14:textId="77777777" w:rsidR="00103B6F" w:rsidRPr="00C47A0D" w:rsidRDefault="00103B6F" w:rsidP="001359E2">
                          <w:r>
                            <w:t xml:space="preserve"> </w:t>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92.1pt;margin-top:19.75pt;width:3.05pt;height:37.6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" o:allowoverlap="f" stroked="f">
              <v:textbox inset="0,0,0,0">
                <w:txbxContent>
                  <w:p w14:paraId="1ED153B9" w14:textId="77777777" w:rsidR="00103B6F" w:rsidRPr="00C47A0D" w:rsidRDefault="00103B6F" w:rsidP="001359E2">
                    <w:r>
                      <w:t xml:space="preserve"> </w:t>
                    </w:r>
                  </w:p>
                </w:txbxContent>
              </v:textbox>
            </v:shape>
          </w:pict>
        </mc:Fallback>
      </mc:AlternateContent>
    </w:r>
    <w:r w:rsidRPr="001C2277">
      <w:rPr>
        <w:rFonts w:ascii="Trebuchet MS" w:hAnsi="Trebuchet MS"/>
        <w:b/>
        <w:sz w:val="20"/>
      </w:rPr>
      <w:t xml:space="preserve"> </w:t>
    </w:r>
    <w:r w:rsidRPr="001C2277">
      <w:rPr>
        <w:rFonts w:ascii="Trebuchet MS" w:hAnsi="Trebuchet MS"/>
        <w:b/>
        <w:sz w:val="20"/>
      </w:rPr>
      <w:tab/>
    </w:r>
    <w:r w:rsidRPr="001C2277">
      <w:rPr>
        <w:rFonts w:ascii="Trebuchet MS" w:hAnsi="Trebuchet MS"/>
        <w:b/>
        <w:color w:val="999999"/>
        <w:sz w:val="20"/>
      </w:rPr>
      <w:tab/>
    </w:r>
    <w:r w:rsidRPr="001C2277">
      <w:rPr>
        <w:rFonts w:ascii="Trebuchet MS" w:hAnsi="Trebuchet MS"/>
        <w:b/>
        <w:color w:val="999999"/>
        <w:sz w:val="20"/>
      </w:rPr>
      <w:tab/>
    </w:r>
    <w:r w:rsidRPr="00B41108">
      <w:rPr>
        <w:rFonts w:ascii="Trebuchet MS" w:hAnsi="Trebuchet MS"/>
        <w:sz w:val="18"/>
        <w:szCs w:val="18"/>
      </w:rPr>
      <w:fldChar w:fldCharType="begin"/>
    </w:r>
    <w:r w:rsidRPr="00B41108">
      <w:rPr>
        <w:rFonts w:ascii="Trebuchet MS" w:hAnsi="Trebuchet MS"/>
        <w:sz w:val="18"/>
        <w:szCs w:val="18"/>
      </w:rPr>
      <w:instrText xml:space="preserve"> PAGE </w:instrText>
    </w:r>
    <w:r w:rsidRPr="00B41108">
      <w:rPr>
        <w:rFonts w:ascii="Trebuchet MS" w:hAnsi="Trebuchet MS"/>
        <w:sz w:val="18"/>
        <w:szCs w:val="18"/>
      </w:rPr>
      <w:fldChar w:fldCharType="separate"/>
    </w:r>
    <w:r w:rsidR="00E77917">
      <w:rPr>
        <w:rFonts w:ascii="Trebuchet MS" w:hAnsi="Trebuchet MS"/>
        <w:noProof/>
        <w:sz w:val="18"/>
        <w:szCs w:val="18"/>
      </w:rPr>
      <w:t>2</w:t>
    </w:r>
    <w:r w:rsidRPr="00B41108">
      <w:rPr>
        <w:rFonts w:ascii="Trebuchet MS" w:hAnsi="Trebuchet MS"/>
        <w:sz w:val="18"/>
        <w:szCs w:val="18"/>
      </w:rPr>
      <w:fldChar w:fldCharType="end"/>
    </w:r>
    <w:r w:rsidRPr="00B41108">
      <w:rPr>
        <w:rFonts w:ascii="Trebuchet MS" w:hAnsi="Trebuchet MS"/>
        <w:sz w:val="18"/>
        <w:szCs w:val="18"/>
      </w:rPr>
      <w:t xml:space="preserve"> (</w:t>
    </w:r>
    <w:r w:rsidRPr="00B41108">
      <w:rPr>
        <w:rFonts w:ascii="Trebuchet MS" w:hAnsi="Trebuchet MS"/>
        <w:sz w:val="18"/>
        <w:szCs w:val="18"/>
      </w:rPr>
      <w:fldChar w:fldCharType="begin"/>
    </w:r>
    <w:r w:rsidRPr="00B41108">
      <w:rPr>
        <w:rFonts w:ascii="Trebuchet MS" w:hAnsi="Trebuchet MS"/>
        <w:sz w:val="18"/>
        <w:szCs w:val="18"/>
      </w:rPr>
      <w:instrText xml:space="preserve"> NUMPAGES </w:instrText>
    </w:r>
    <w:r w:rsidRPr="00B41108">
      <w:rPr>
        <w:rFonts w:ascii="Trebuchet MS" w:hAnsi="Trebuchet MS"/>
        <w:sz w:val="18"/>
        <w:szCs w:val="18"/>
      </w:rPr>
      <w:fldChar w:fldCharType="separate"/>
    </w:r>
    <w:r w:rsidR="00E77917">
      <w:rPr>
        <w:rFonts w:ascii="Trebuchet MS" w:hAnsi="Trebuchet MS"/>
        <w:noProof/>
        <w:sz w:val="18"/>
        <w:szCs w:val="18"/>
      </w:rPr>
      <w:t>26</w:t>
    </w:r>
    <w:r w:rsidRPr="00B41108">
      <w:rPr>
        <w:rFonts w:ascii="Trebuchet MS" w:hAnsi="Trebuchet MS"/>
        <w:sz w:val="18"/>
        <w:szCs w:val="18"/>
      </w:rPr>
      <w:fldChar w:fldCharType="end"/>
    </w:r>
    <w:r w:rsidRPr="00B41108">
      <w:rPr>
        <w:rFonts w:ascii="Trebuchet MS" w:hAnsi="Trebuchet MS"/>
        <w:sz w:val="18"/>
        <w:szCs w:val="18"/>
      </w:rPr>
      <w:t>)</w:t>
    </w:r>
  </w:p>
  <w:tbl>
    <w:tblPr>
      <w:tblStyle w:val="Tabellrutnt"/>
      <w:tblW w:w="10331" w:type="dxa"/>
      <w:tblInd w:w="-13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586"/>
      <w:gridCol w:w="1429"/>
      <w:gridCol w:w="720"/>
      <w:gridCol w:w="900"/>
      <w:gridCol w:w="1696"/>
    </w:tblGrid>
    <w:tr w:rsidR="00103B6F" w:rsidRPr="008B182E" w14:paraId="6705B19F" w14:textId="77777777">
      <w:tc>
        <w:tcPr>
          <w:tcW w:w="5586" w:type="dxa"/>
        </w:tcPr>
        <w:p w14:paraId="6E126789" w14:textId="77777777" w:rsidR="00103B6F" w:rsidRPr="008B182E" w:rsidRDefault="00103B6F" w:rsidP="00BD7A67">
          <w:pPr>
            <w:pStyle w:val="Sidhuvud"/>
            <w:tabs>
              <w:tab w:val="clear" w:pos="4536"/>
              <w:tab w:val="clear" w:pos="9072"/>
              <w:tab w:val="left" w:pos="5400"/>
              <w:tab w:val="right" w:pos="10260"/>
            </w:tabs>
            <w:ind w:right="-2721"/>
            <w:jc w:val="right"/>
            <w:rPr>
              <w:color w:val="808080"/>
            </w:rPr>
          </w:pPr>
        </w:p>
      </w:tc>
      <w:tc>
        <w:tcPr>
          <w:tcW w:w="1429" w:type="dxa"/>
          <w:shd w:val="clear" w:color="auto" w:fill="E6E6E6"/>
        </w:tcPr>
        <w:p w14:paraId="531AD4B3" w14:textId="77777777" w:rsidR="00103B6F" w:rsidRPr="00407390" w:rsidRDefault="00103B6F" w:rsidP="00BD7A67">
          <w:pPr>
            <w:pStyle w:val="topheading"/>
            <w:ind w:right="-2721"/>
            <w:rPr>
              <w:rStyle w:val="topheadingChar"/>
              <w:color w:val="auto"/>
            </w:rPr>
          </w:pPr>
          <w:bookmarkStart w:id="4" w:name="DatumText"/>
          <w:r w:rsidRPr="00452763">
            <w:rPr>
              <w:rStyle w:val="topheadingChar"/>
              <w:b/>
              <w:color w:val="auto"/>
            </w:rPr>
            <w:t>DATUM</w:t>
          </w:r>
          <w:bookmarkEnd w:id="4"/>
        </w:p>
        <w:p w14:paraId="475EC074" w14:textId="544D30C1" w:rsidR="00103B6F" w:rsidRPr="00407390" w:rsidRDefault="00103B6F" w:rsidP="006971C0">
          <w:pPr>
            <w:pStyle w:val="toptext"/>
            <w:ind w:right="-2721"/>
          </w:pPr>
          <w:bookmarkStart w:id="5" w:name="Datum"/>
          <w:bookmarkEnd w:id="5"/>
          <w:r>
            <w:t>2016-12-05</w:t>
          </w:r>
        </w:p>
      </w:tc>
      <w:tc>
        <w:tcPr>
          <w:tcW w:w="720" w:type="dxa"/>
          <w:shd w:val="clear" w:color="auto" w:fill="E6E6E6"/>
        </w:tcPr>
        <w:p w14:paraId="1909EB6C" w14:textId="77777777" w:rsidR="00103B6F" w:rsidRDefault="00103B6F" w:rsidP="00350F9C">
          <w:pPr>
            <w:pStyle w:val="toptext"/>
            <w:spacing w:before="40"/>
            <w:ind w:right="-2722"/>
            <w:rPr>
              <w:rStyle w:val="topheadingChar"/>
              <w:color w:val="auto"/>
            </w:rPr>
          </w:pPr>
          <w:r>
            <w:rPr>
              <w:rStyle w:val="topheadingChar"/>
              <w:color w:val="auto"/>
            </w:rPr>
            <w:t>REVISION</w:t>
          </w:r>
        </w:p>
        <w:p w14:paraId="2C995A70" w14:textId="4C967CBF" w:rsidR="00103B6F" w:rsidRPr="00407390" w:rsidRDefault="00103B6F" w:rsidP="006971C0">
          <w:pPr>
            <w:pStyle w:val="toptext"/>
            <w:ind w:right="-2722"/>
            <w:rPr>
              <w:szCs w:val="16"/>
            </w:rPr>
          </w:pPr>
          <w:bookmarkStart w:id="6" w:name="Revnr"/>
          <w:bookmarkEnd w:id="6"/>
          <w:r>
            <w:rPr>
              <w:szCs w:val="16"/>
            </w:rPr>
            <w:t>A</w:t>
          </w:r>
        </w:p>
      </w:tc>
      <w:tc>
        <w:tcPr>
          <w:tcW w:w="900" w:type="dxa"/>
          <w:shd w:val="clear" w:color="auto" w:fill="E6E6E6"/>
        </w:tcPr>
        <w:p w14:paraId="3B3B02B1" w14:textId="77777777" w:rsidR="00103B6F" w:rsidRPr="00407390" w:rsidRDefault="00103B6F" w:rsidP="00B1308F">
          <w:pPr>
            <w:pStyle w:val="topheading"/>
            <w:ind w:right="-2721"/>
          </w:pPr>
          <w:bookmarkStart w:id="7" w:name="Diarienummer"/>
          <w:bookmarkEnd w:id="7"/>
        </w:p>
      </w:tc>
      <w:tc>
        <w:tcPr>
          <w:tcW w:w="1696" w:type="dxa"/>
          <w:shd w:val="clear" w:color="auto" w:fill="E6E6E6"/>
        </w:tcPr>
        <w:p w14:paraId="61E31711" w14:textId="53D4BB0B" w:rsidR="00103B6F" w:rsidRPr="00350F9C" w:rsidRDefault="00103B6F" w:rsidP="00350F9C">
          <w:pPr>
            <w:pStyle w:val="topheading"/>
            <w:ind w:right="-2721"/>
            <w:rPr>
              <w:rStyle w:val="topheadingChar"/>
              <w:color w:val="auto"/>
            </w:rPr>
          </w:pPr>
          <w:bookmarkStart w:id="8" w:name="DokumentnrText"/>
          <w:r>
            <w:rPr>
              <w:rStyle w:val="topheadingChar"/>
              <w:b/>
              <w:color w:val="auto"/>
            </w:rPr>
            <w:t>ANVÄNDARHANDLEDNING</w:t>
          </w:r>
        </w:p>
        <w:p w14:paraId="5FF8CE0D" w14:textId="00330C46" w:rsidR="00103B6F" w:rsidRPr="008B182E" w:rsidRDefault="00103B6F" w:rsidP="00350F9C">
          <w:pPr>
            <w:pStyle w:val="toptext"/>
            <w:ind w:right="-2722"/>
            <w:rPr>
              <w:szCs w:val="16"/>
            </w:rPr>
          </w:pPr>
          <w:bookmarkStart w:id="9" w:name="Dokumentnr"/>
          <w:bookmarkEnd w:id="8"/>
          <w:bookmarkEnd w:id="9"/>
          <w:r>
            <w:rPr>
              <w:szCs w:val="16"/>
            </w:rPr>
            <w:t>FST version 1.2</w:t>
          </w:r>
        </w:p>
      </w:tc>
    </w:tr>
  </w:tbl>
  <w:p w14:paraId="607C05FD" w14:textId="77777777" w:rsidR="00103B6F" w:rsidRDefault="00103B6F" w:rsidP="00BD7A67">
    <w:pPr>
      <w:pStyle w:val="Sidhuvud"/>
      <w:tabs>
        <w:tab w:val="clear" w:pos="4536"/>
        <w:tab w:val="clear" w:pos="9072"/>
        <w:tab w:val="left" w:pos="5400"/>
        <w:tab w:val="right" w:pos="10260"/>
      </w:tabs>
      <w:ind w:right="-272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02E0B96E"/>
    <w:lvl w:ilvl="0">
      <w:start w:val="1"/>
      <w:numFmt w:val="decimal"/>
      <w:lvlText w:val="%1."/>
      <w:lvlJc w:val="left"/>
      <w:pPr>
        <w:tabs>
          <w:tab w:val="num" w:pos="1209"/>
        </w:tabs>
        <w:ind w:left="1209" w:hanging="360"/>
      </w:pPr>
    </w:lvl>
  </w:abstractNum>
  <w:abstractNum w:abstractNumId="1">
    <w:nsid w:val="FFFFFF7E"/>
    <w:multiLevelType w:val="singleLevel"/>
    <w:tmpl w:val="BC80F01A"/>
    <w:lvl w:ilvl="0">
      <w:start w:val="1"/>
      <w:numFmt w:val="decimal"/>
      <w:lvlText w:val="%1."/>
      <w:lvlJc w:val="left"/>
      <w:pPr>
        <w:tabs>
          <w:tab w:val="num" w:pos="926"/>
        </w:tabs>
        <w:ind w:left="926" w:hanging="360"/>
      </w:pPr>
    </w:lvl>
  </w:abstractNum>
  <w:abstractNum w:abstractNumId="2">
    <w:nsid w:val="00D81D21"/>
    <w:multiLevelType w:val="hybridMultilevel"/>
    <w:tmpl w:val="57862602"/>
    <w:lvl w:ilvl="0" w:tplc="041D0005">
      <w:start w:val="1"/>
      <w:numFmt w:val="bullet"/>
      <w:lvlText w:val=""/>
      <w:lvlJc w:val="left"/>
      <w:pPr>
        <w:ind w:left="284" w:hanging="360"/>
      </w:pPr>
      <w:rPr>
        <w:rFonts w:ascii="Wingdings" w:hAnsi="Wingdings" w:hint="default"/>
      </w:rPr>
    </w:lvl>
    <w:lvl w:ilvl="1" w:tplc="041D0003" w:tentative="1">
      <w:start w:val="1"/>
      <w:numFmt w:val="bullet"/>
      <w:lvlText w:val="o"/>
      <w:lvlJc w:val="left"/>
      <w:pPr>
        <w:ind w:left="1004" w:hanging="360"/>
      </w:pPr>
      <w:rPr>
        <w:rFonts w:ascii="Courier New" w:hAnsi="Courier New" w:cs="Courier New" w:hint="default"/>
      </w:rPr>
    </w:lvl>
    <w:lvl w:ilvl="2" w:tplc="041D0005" w:tentative="1">
      <w:start w:val="1"/>
      <w:numFmt w:val="bullet"/>
      <w:lvlText w:val=""/>
      <w:lvlJc w:val="left"/>
      <w:pPr>
        <w:ind w:left="1724" w:hanging="360"/>
      </w:pPr>
      <w:rPr>
        <w:rFonts w:ascii="Wingdings" w:hAnsi="Wingdings" w:hint="default"/>
      </w:rPr>
    </w:lvl>
    <w:lvl w:ilvl="3" w:tplc="041D0001" w:tentative="1">
      <w:start w:val="1"/>
      <w:numFmt w:val="bullet"/>
      <w:lvlText w:val=""/>
      <w:lvlJc w:val="left"/>
      <w:pPr>
        <w:ind w:left="2444" w:hanging="360"/>
      </w:pPr>
      <w:rPr>
        <w:rFonts w:ascii="Symbol" w:hAnsi="Symbol" w:hint="default"/>
      </w:rPr>
    </w:lvl>
    <w:lvl w:ilvl="4" w:tplc="041D0003" w:tentative="1">
      <w:start w:val="1"/>
      <w:numFmt w:val="bullet"/>
      <w:lvlText w:val="o"/>
      <w:lvlJc w:val="left"/>
      <w:pPr>
        <w:ind w:left="3164" w:hanging="360"/>
      </w:pPr>
      <w:rPr>
        <w:rFonts w:ascii="Courier New" w:hAnsi="Courier New" w:cs="Courier New" w:hint="default"/>
      </w:rPr>
    </w:lvl>
    <w:lvl w:ilvl="5" w:tplc="041D0005" w:tentative="1">
      <w:start w:val="1"/>
      <w:numFmt w:val="bullet"/>
      <w:lvlText w:val=""/>
      <w:lvlJc w:val="left"/>
      <w:pPr>
        <w:ind w:left="3884" w:hanging="360"/>
      </w:pPr>
      <w:rPr>
        <w:rFonts w:ascii="Wingdings" w:hAnsi="Wingdings" w:hint="default"/>
      </w:rPr>
    </w:lvl>
    <w:lvl w:ilvl="6" w:tplc="041D0001" w:tentative="1">
      <w:start w:val="1"/>
      <w:numFmt w:val="bullet"/>
      <w:lvlText w:val=""/>
      <w:lvlJc w:val="left"/>
      <w:pPr>
        <w:ind w:left="4604" w:hanging="360"/>
      </w:pPr>
      <w:rPr>
        <w:rFonts w:ascii="Symbol" w:hAnsi="Symbol" w:hint="default"/>
      </w:rPr>
    </w:lvl>
    <w:lvl w:ilvl="7" w:tplc="041D0003" w:tentative="1">
      <w:start w:val="1"/>
      <w:numFmt w:val="bullet"/>
      <w:lvlText w:val="o"/>
      <w:lvlJc w:val="left"/>
      <w:pPr>
        <w:ind w:left="5324" w:hanging="360"/>
      </w:pPr>
      <w:rPr>
        <w:rFonts w:ascii="Courier New" w:hAnsi="Courier New" w:cs="Courier New" w:hint="default"/>
      </w:rPr>
    </w:lvl>
    <w:lvl w:ilvl="8" w:tplc="041D0005" w:tentative="1">
      <w:start w:val="1"/>
      <w:numFmt w:val="bullet"/>
      <w:lvlText w:val=""/>
      <w:lvlJc w:val="left"/>
      <w:pPr>
        <w:ind w:left="6044" w:hanging="360"/>
      </w:pPr>
      <w:rPr>
        <w:rFonts w:ascii="Wingdings" w:hAnsi="Wingdings" w:hint="default"/>
      </w:rPr>
    </w:lvl>
  </w:abstractNum>
  <w:abstractNum w:abstractNumId="3">
    <w:nsid w:val="0170646F"/>
    <w:multiLevelType w:val="hybridMultilevel"/>
    <w:tmpl w:val="63E2581A"/>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EB97D44"/>
    <w:multiLevelType w:val="hybridMultilevel"/>
    <w:tmpl w:val="E50488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26681AA4"/>
    <w:multiLevelType w:val="hybridMultilevel"/>
    <w:tmpl w:val="9984EC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31C63485"/>
    <w:multiLevelType w:val="hybridMultilevel"/>
    <w:tmpl w:val="1778CC68"/>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3B060F28"/>
    <w:multiLevelType w:val="multilevel"/>
    <w:tmpl w:val="2B407B0C"/>
    <w:lvl w:ilvl="0">
      <w:start w:val="1"/>
      <w:numFmt w:val="decimal"/>
      <w:pStyle w:val="Rubrik1"/>
      <w:lvlText w:val="%1"/>
      <w:lvlJc w:val="left"/>
      <w:pPr>
        <w:tabs>
          <w:tab w:val="num" w:pos="539"/>
        </w:tabs>
        <w:ind w:left="539" w:hanging="539"/>
      </w:pPr>
      <w:rPr>
        <w:rFonts w:hint="default"/>
      </w:rPr>
    </w:lvl>
    <w:lvl w:ilvl="1">
      <w:start w:val="1"/>
      <w:numFmt w:val="decimal"/>
      <w:pStyle w:val="Rubrik2"/>
      <w:lvlText w:val="%1.%2"/>
      <w:lvlJc w:val="left"/>
      <w:pPr>
        <w:tabs>
          <w:tab w:val="num" w:pos="720"/>
        </w:tabs>
        <w:ind w:left="720" w:hanging="720"/>
      </w:pPr>
      <w:rPr>
        <w:rFonts w:hint="default"/>
      </w:rPr>
    </w:lvl>
    <w:lvl w:ilvl="2">
      <w:start w:val="1"/>
      <w:numFmt w:val="decimal"/>
      <w:pStyle w:val="Rubrik3"/>
      <w:lvlText w:val="%1.%2.%3"/>
      <w:lvlJc w:val="left"/>
      <w:pPr>
        <w:tabs>
          <w:tab w:val="num" w:pos="800"/>
        </w:tabs>
        <w:ind w:left="800" w:hanging="80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8">
    <w:nsid w:val="447F76B1"/>
    <w:multiLevelType w:val="multilevel"/>
    <w:tmpl w:val="E6F02F92"/>
    <w:lvl w:ilvl="0">
      <w:start w:val="1"/>
      <w:numFmt w:val="bullet"/>
      <w:pStyle w:val="Lista-Punkter"/>
      <w:lvlText w:val="•"/>
      <w:lvlJc w:val="left"/>
      <w:pPr>
        <w:tabs>
          <w:tab w:val="num" w:pos="357"/>
        </w:tabs>
        <w:ind w:left="357" w:hanging="357"/>
      </w:pPr>
      <w:rPr>
        <w:rFonts w:ascii="Garamond" w:hAnsi="Garamond" w:hint="default"/>
        <w:sz w:val="20"/>
      </w:rPr>
    </w:lvl>
    <w:lvl w:ilvl="1">
      <w:start w:val="1"/>
      <w:numFmt w:val="bullet"/>
      <w:lvlText w:val="-"/>
      <w:lvlJc w:val="left"/>
      <w:pPr>
        <w:tabs>
          <w:tab w:val="num" w:pos="811"/>
        </w:tabs>
        <w:ind w:left="811" w:hanging="357"/>
      </w:pPr>
      <w:rPr>
        <w:rFonts w:ascii="Arial" w:hAnsi="Arial" w:hint="default"/>
      </w:rPr>
    </w:lvl>
    <w:lvl w:ilvl="2">
      <w:start w:val="1"/>
      <w:numFmt w:val="bullet"/>
      <w:lvlText w:val=""/>
      <w:lvlJc w:val="left"/>
      <w:pPr>
        <w:tabs>
          <w:tab w:val="num" w:pos="1264"/>
        </w:tabs>
        <w:ind w:left="1264" w:hanging="357"/>
      </w:pPr>
      <w:rPr>
        <w:rFonts w:ascii="Wingdings" w:hAnsi="Wingdings" w:hint="default"/>
      </w:rPr>
    </w:lvl>
    <w:lvl w:ilvl="3">
      <w:start w:val="1"/>
      <w:numFmt w:val="bullet"/>
      <w:lvlText w:val=""/>
      <w:lvlJc w:val="left"/>
      <w:pPr>
        <w:tabs>
          <w:tab w:val="num" w:pos="1718"/>
        </w:tabs>
        <w:ind w:left="1718" w:hanging="357"/>
      </w:pPr>
      <w:rPr>
        <w:rFonts w:ascii="Symbol" w:hAnsi="Symbol" w:hint="default"/>
      </w:rPr>
    </w:lvl>
    <w:lvl w:ilvl="4">
      <w:start w:val="1"/>
      <w:numFmt w:val="bullet"/>
      <w:lvlText w:val="o"/>
      <w:lvlJc w:val="left"/>
      <w:pPr>
        <w:tabs>
          <w:tab w:val="num" w:pos="2189"/>
        </w:tabs>
        <w:ind w:left="2189" w:hanging="375"/>
      </w:pPr>
      <w:rPr>
        <w:rFonts w:ascii="Courier New" w:hAnsi="Courier New" w:hint="default"/>
      </w:rPr>
    </w:lvl>
    <w:lvl w:ilvl="5">
      <w:start w:val="1"/>
      <w:numFmt w:val="bullet"/>
      <w:lvlText w:val=""/>
      <w:lvlJc w:val="left"/>
      <w:pPr>
        <w:tabs>
          <w:tab w:val="num" w:pos="2642"/>
        </w:tabs>
        <w:ind w:left="2642" w:hanging="357"/>
      </w:pPr>
      <w:rPr>
        <w:rFonts w:ascii="Wingdings" w:hAnsi="Wingdings" w:hint="default"/>
      </w:rPr>
    </w:lvl>
    <w:lvl w:ilvl="6">
      <w:start w:val="1"/>
      <w:numFmt w:val="bullet"/>
      <w:lvlText w:val=""/>
      <w:lvlJc w:val="left"/>
      <w:pPr>
        <w:tabs>
          <w:tab w:val="num" w:pos="3073"/>
        </w:tabs>
        <w:ind w:left="3073" w:hanging="357"/>
      </w:pPr>
      <w:rPr>
        <w:rFonts w:ascii="Symbol" w:hAnsi="Symbol" w:hint="default"/>
      </w:rPr>
    </w:lvl>
    <w:lvl w:ilvl="7">
      <w:start w:val="1"/>
      <w:numFmt w:val="bullet"/>
      <w:lvlText w:val="o"/>
      <w:lvlJc w:val="left"/>
      <w:pPr>
        <w:tabs>
          <w:tab w:val="num" w:pos="3504"/>
        </w:tabs>
        <w:ind w:left="3504" w:hanging="357"/>
      </w:pPr>
      <w:rPr>
        <w:rFonts w:ascii="Courier New" w:hAnsi="Courier New" w:hint="default"/>
      </w:rPr>
    </w:lvl>
    <w:lvl w:ilvl="8">
      <w:start w:val="1"/>
      <w:numFmt w:val="bullet"/>
      <w:lvlText w:val=""/>
      <w:lvlJc w:val="left"/>
      <w:pPr>
        <w:tabs>
          <w:tab w:val="num" w:pos="3935"/>
        </w:tabs>
        <w:ind w:left="3935" w:hanging="357"/>
      </w:pPr>
      <w:rPr>
        <w:rFonts w:ascii="Wingdings" w:hAnsi="Wingdings" w:hint="default"/>
      </w:rPr>
    </w:lvl>
  </w:abstractNum>
  <w:abstractNum w:abstractNumId="9">
    <w:nsid w:val="71907BBE"/>
    <w:multiLevelType w:val="multilevel"/>
    <w:tmpl w:val="97563FC8"/>
    <w:lvl w:ilvl="0">
      <w:start w:val="1"/>
      <w:numFmt w:val="decimal"/>
      <w:pStyle w:val="Lista-Numrerad"/>
      <w:lvlText w:val="%1."/>
      <w:lvlJc w:val="left"/>
      <w:pPr>
        <w:tabs>
          <w:tab w:val="num" w:pos="357"/>
        </w:tabs>
        <w:ind w:left="357" w:hanging="357"/>
      </w:pPr>
      <w:rPr>
        <w:rFonts w:hint="default"/>
      </w:rPr>
    </w:lvl>
    <w:lvl w:ilvl="1">
      <w:start w:val="1"/>
      <w:numFmt w:val="lowerLetter"/>
      <w:lvlText w:val="%2."/>
      <w:lvlJc w:val="left"/>
      <w:pPr>
        <w:tabs>
          <w:tab w:val="num" w:pos="811"/>
        </w:tabs>
        <w:ind w:left="811" w:hanging="357"/>
      </w:pPr>
      <w:rPr>
        <w:rFonts w:hint="default"/>
      </w:rPr>
    </w:lvl>
    <w:lvl w:ilvl="2">
      <w:start w:val="1"/>
      <w:numFmt w:val="lowerRoman"/>
      <w:lvlText w:val="%3."/>
      <w:lvlJc w:val="right"/>
      <w:pPr>
        <w:tabs>
          <w:tab w:val="num" w:pos="1264"/>
        </w:tabs>
        <w:ind w:left="1264" w:hanging="357"/>
      </w:pPr>
      <w:rPr>
        <w:rFonts w:hint="default"/>
      </w:rPr>
    </w:lvl>
    <w:lvl w:ilvl="3">
      <w:start w:val="1"/>
      <w:numFmt w:val="decimal"/>
      <w:lvlText w:val="%4."/>
      <w:lvlJc w:val="left"/>
      <w:pPr>
        <w:tabs>
          <w:tab w:val="num" w:pos="1718"/>
        </w:tabs>
        <w:ind w:left="1718" w:hanging="357"/>
      </w:pPr>
      <w:rPr>
        <w:rFonts w:hint="default"/>
      </w:rPr>
    </w:lvl>
    <w:lvl w:ilvl="4">
      <w:start w:val="1"/>
      <w:numFmt w:val="lowerLetter"/>
      <w:lvlText w:val="%5."/>
      <w:lvlJc w:val="left"/>
      <w:pPr>
        <w:tabs>
          <w:tab w:val="num" w:pos="2172"/>
        </w:tabs>
        <w:ind w:left="2172" w:hanging="358"/>
      </w:pPr>
      <w:rPr>
        <w:rFonts w:hint="default"/>
      </w:rPr>
    </w:lvl>
    <w:lvl w:ilvl="5">
      <w:start w:val="1"/>
      <w:numFmt w:val="lowerRoman"/>
      <w:lvlText w:val="%6."/>
      <w:lvlJc w:val="right"/>
      <w:pPr>
        <w:tabs>
          <w:tab w:val="num" w:pos="2625"/>
        </w:tabs>
        <w:ind w:left="2625" w:hanging="357"/>
      </w:pPr>
      <w:rPr>
        <w:rFonts w:hint="default"/>
      </w:rPr>
    </w:lvl>
    <w:lvl w:ilvl="6">
      <w:start w:val="1"/>
      <w:numFmt w:val="decimal"/>
      <w:lvlText w:val="%7."/>
      <w:lvlJc w:val="left"/>
      <w:pPr>
        <w:tabs>
          <w:tab w:val="num" w:pos="3079"/>
        </w:tabs>
        <w:ind w:left="3079" w:hanging="357"/>
      </w:pPr>
      <w:rPr>
        <w:rFonts w:hint="default"/>
      </w:rPr>
    </w:lvl>
    <w:lvl w:ilvl="7">
      <w:start w:val="1"/>
      <w:numFmt w:val="lowerLetter"/>
      <w:lvlText w:val="%8."/>
      <w:lvlJc w:val="left"/>
      <w:pPr>
        <w:tabs>
          <w:tab w:val="num" w:pos="3532"/>
        </w:tabs>
        <w:ind w:left="3532" w:hanging="357"/>
      </w:pPr>
      <w:rPr>
        <w:rFonts w:hint="default"/>
      </w:rPr>
    </w:lvl>
    <w:lvl w:ilvl="8">
      <w:start w:val="1"/>
      <w:numFmt w:val="lowerRoman"/>
      <w:lvlText w:val="%9."/>
      <w:lvlJc w:val="right"/>
      <w:pPr>
        <w:tabs>
          <w:tab w:val="num" w:pos="3986"/>
        </w:tabs>
        <w:ind w:left="3986" w:hanging="357"/>
      </w:pPr>
      <w:rPr>
        <w:rFonts w:hint="default"/>
      </w:rPr>
    </w:lvl>
  </w:abstractNum>
  <w:abstractNum w:abstractNumId="10">
    <w:nsid w:val="7D1F5588"/>
    <w:multiLevelType w:val="singleLevel"/>
    <w:tmpl w:val="5024DF46"/>
    <w:lvl w:ilvl="0">
      <w:start w:val="1"/>
      <w:numFmt w:val="bullet"/>
      <w:pStyle w:val="Bullet1Normal"/>
      <w:lvlText w:val=""/>
      <w:lvlJc w:val="left"/>
      <w:pPr>
        <w:tabs>
          <w:tab w:val="num" w:pos="360"/>
        </w:tabs>
        <w:ind w:left="360" w:hanging="360"/>
      </w:pPr>
      <w:rPr>
        <w:rFonts w:ascii="Symbol" w:hAnsi="Symbol" w:hint="default"/>
      </w:rPr>
    </w:lvl>
  </w:abstractNum>
  <w:num w:numId="1">
    <w:abstractNumId w:val="10"/>
  </w:num>
  <w:num w:numId="2">
    <w:abstractNumId w:val="9"/>
  </w:num>
  <w:num w:numId="3">
    <w:abstractNumId w:val="8"/>
  </w:num>
  <w:num w:numId="4">
    <w:abstractNumId w:val="7"/>
  </w:num>
  <w:num w:numId="5">
    <w:abstractNumId w:val="0"/>
  </w:num>
  <w:num w:numId="6">
    <w:abstractNumId w:val="1"/>
  </w:num>
  <w:num w:numId="7">
    <w:abstractNumId w:val="4"/>
  </w:num>
  <w:num w:numId="8">
    <w:abstractNumId w:val="5"/>
  </w:num>
  <w:num w:numId="9">
    <w:abstractNumId w:val="7"/>
  </w:num>
  <w:num w:numId="10">
    <w:abstractNumId w:val="3"/>
  </w:num>
  <w:num w:numId="11">
    <w:abstractNumId w:val="6"/>
  </w:num>
  <w:num w:numId="1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styleLockTheme/>
  <w:styleLockQFSet/>
  <w:defaultTabStop w:val="1304"/>
  <w:hyphenationZone w:val="142"/>
  <w:noPunctuationKerning/>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978"/>
    <w:rsid w:val="00002E48"/>
    <w:rsid w:val="0000302C"/>
    <w:rsid w:val="000041EB"/>
    <w:rsid w:val="00006007"/>
    <w:rsid w:val="00010F1F"/>
    <w:rsid w:val="00012BC3"/>
    <w:rsid w:val="0001384E"/>
    <w:rsid w:val="00013B3D"/>
    <w:rsid w:val="00014926"/>
    <w:rsid w:val="00017D34"/>
    <w:rsid w:val="00020E18"/>
    <w:rsid w:val="000219EB"/>
    <w:rsid w:val="00022E36"/>
    <w:rsid w:val="0002323A"/>
    <w:rsid w:val="000239EE"/>
    <w:rsid w:val="00024CA6"/>
    <w:rsid w:val="0002523A"/>
    <w:rsid w:val="00025B3F"/>
    <w:rsid w:val="0002667B"/>
    <w:rsid w:val="00031C7A"/>
    <w:rsid w:val="000338E0"/>
    <w:rsid w:val="00034A3F"/>
    <w:rsid w:val="00035EB0"/>
    <w:rsid w:val="0004212D"/>
    <w:rsid w:val="00042BEE"/>
    <w:rsid w:val="00043FA0"/>
    <w:rsid w:val="0004470C"/>
    <w:rsid w:val="00044D8E"/>
    <w:rsid w:val="000466E4"/>
    <w:rsid w:val="00046AAC"/>
    <w:rsid w:val="000501C0"/>
    <w:rsid w:val="00050635"/>
    <w:rsid w:val="000525BC"/>
    <w:rsid w:val="00053B8B"/>
    <w:rsid w:val="00053C33"/>
    <w:rsid w:val="00056C54"/>
    <w:rsid w:val="00056DCD"/>
    <w:rsid w:val="00060556"/>
    <w:rsid w:val="00060DD5"/>
    <w:rsid w:val="00061A29"/>
    <w:rsid w:val="000623E6"/>
    <w:rsid w:val="000624B2"/>
    <w:rsid w:val="00064573"/>
    <w:rsid w:val="00064979"/>
    <w:rsid w:val="00064C14"/>
    <w:rsid w:val="00066A38"/>
    <w:rsid w:val="0007066B"/>
    <w:rsid w:val="00070B48"/>
    <w:rsid w:val="000710A0"/>
    <w:rsid w:val="000715FD"/>
    <w:rsid w:val="00072860"/>
    <w:rsid w:val="00073243"/>
    <w:rsid w:val="00075F38"/>
    <w:rsid w:val="000760F6"/>
    <w:rsid w:val="00076675"/>
    <w:rsid w:val="000829D6"/>
    <w:rsid w:val="000848D7"/>
    <w:rsid w:val="00087AEB"/>
    <w:rsid w:val="0009078E"/>
    <w:rsid w:val="00092660"/>
    <w:rsid w:val="00092DEB"/>
    <w:rsid w:val="000A2C84"/>
    <w:rsid w:val="000B3928"/>
    <w:rsid w:val="000B3A45"/>
    <w:rsid w:val="000B466A"/>
    <w:rsid w:val="000B4A2D"/>
    <w:rsid w:val="000B4D6C"/>
    <w:rsid w:val="000C17E7"/>
    <w:rsid w:val="000C77D2"/>
    <w:rsid w:val="000C799C"/>
    <w:rsid w:val="000D02BB"/>
    <w:rsid w:val="000D0341"/>
    <w:rsid w:val="000D2825"/>
    <w:rsid w:val="000D4F4C"/>
    <w:rsid w:val="000D4FC7"/>
    <w:rsid w:val="000D5098"/>
    <w:rsid w:val="000D5379"/>
    <w:rsid w:val="000D5800"/>
    <w:rsid w:val="000D6581"/>
    <w:rsid w:val="000E025B"/>
    <w:rsid w:val="000E2291"/>
    <w:rsid w:val="000E345B"/>
    <w:rsid w:val="000E391E"/>
    <w:rsid w:val="000E5367"/>
    <w:rsid w:val="000E5D0E"/>
    <w:rsid w:val="000E63C4"/>
    <w:rsid w:val="000E743D"/>
    <w:rsid w:val="000E7BEC"/>
    <w:rsid w:val="000F06D3"/>
    <w:rsid w:val="000F124F"/>
    <w:rsid w:val="000F13E4"/>
    <w:rsid w:val="000F1918"/>
    <w:rsid w:val="000F22C0"/>
    <w:rsid w:val="000F3951"/>
    <w:rsid w:val="000F6A03"/>
    <w:rsid w:val="000F77FF"/>
    <w:rsid w:val="00103708"/>
    <w:rsid w:val="00103932"/>
    <w:rsid w:val="00103B6F"/>
    <w:rsid w:val="00103FF6"/>
    <w:rsid w:val="0010436E"/>
    <w:rsid w:val="0010604C"/>
    <w:rsid w:val="0010678C"/>
    <w:rsid w:val="00113719"/>
    <w:rsid w:val="00113738"/>
    <w:rsid w:val="00114011"/>
    <w:rsid w:val="001149DA"/>
    <w:rsid w:val="001154ED"/>
    <w:rsid w:val="0011728E"/>
    <w:rsid w:val="00120D04"/>
    <w:rsid w:val="001212DC"/>
    <w:rsid w:val="00121489"/>
    <w:rsid w:val="00122AA6"/>
    <w:rsid w:val="00123A66"/>
    <w:rsid w:val="001243BC"/>
    <w:rsid w:val="00124CEA"/>
    <w:rsid w:val="0012556F"/>
    <w:rsid w:val="001255CE"/>
    <w:rsid w:val="00125C78"/>
    <w:rsid w:val="00125FDA"/>
    <w:rsid w:val="00126A42"/>
    <w:rsid w:val="001271C2"/>
    <w:rsid w:val="00130099"/>
    <w:rsid w:val="00130B94"/>
    <w:rsid w:val="001317BD"/>
    <w:rsid w:val="00132C4D"/>
    <w:rsid w:val="001359E2"/>
    <w:rsid w:val="00140F33"/>
    <w:rsid w:val="001417F7"/>
    <w:rsid w:val="00142BA6"/>
    <w:rsid w:val="00144BFA"/>
    <w:rsid w:val="00145E7D"/>
    <w:rsid w:val="001460BE"/>
    <w:rsid w:val="001464BF"/>
    <w:rsid w:val="00146629"/>
    <w:rsid w:val="00146CC8"/>
    <w:rsid w:val="00147371"/>
    <w:rsid w:val="00147487"/>
    <w:rsid w:val="00151A17"/>
    <w:rsid w:val="00151D42"/>
    <w:rsid w:val="001528B2"/>
    <w:rsid w:val="00155BE6"/>
    <w:rsid w:val="0015660F"/>
    <w:rsid w:val="00160303"/>
    <w:rsid w:val="001606CF"/>
    <w:rsid w:val="00161938"/>
    <w:rsid w:val="00162032"/>
    <w:rsid w:val="00162502"/>
    <w:rsid w:val="0016435B"/>
    <w:rsid w:val="00166968"/>
    <w:rsid w:val="00167DF2"/>
    <w:rsid w:val="00171135"/>
    <w:rsid w:val="001723D9"/>
    <w:rsid w:val="001724E0"/>
    <w:rsid w:val="0017276A"/>
    <w:rsid w:val="001755E0"/>
    <w:rsid w:val="001769A4"/>
    <w:rsid w:val="00180984"/>
    <w:rsid w:val="00181F57"/>
    <w:rsid w:val="00182E5C"/>
    <w:rsid w:val="001856F5"/>
    <w:rsid w:val="001872A1"/>
    <w:rsid w:val="00187F5F"/>
    <w:rsid w:val="00190890"/>
    <w:rsid w:val="00192915"/>
    <w:rsid w:val="00192D4E"/>
    <w:rsid w:val="00193D7B"/>
    <w:rsid w:val="00195F72"/>
    <w:rsid w:val="001960E5"/>
    <w:rsid w:val="00196F4E"/>
    <w:rsid w:val="001A07D3"/>
    <w:rsid w:val="001A1202"/>
    <w:rsid w:val="001A1A9C"/>
    <w:rsid w:val="001A4963"/>
    <w:rsid w:val="001A6123"/>
    <w:rsid w:val="001B2797"/>
    <w:rsid w:val="001B371A"/>
    <w:rsid w:val="001B3B34"/>
    <w:rsid w:val="001B4111"/>
    <w:rsid w:val="001B430C"/>
    <w:rsid w:val="001B7A21"/>
    <w:rsid w:val="001C2277"/>
    <w:rsid w:val="001C3BA5"/>
    <w:rsid w:val="001C4E77"/>
    <w:rsid w:val="001C517A"/>
    <w:rsid w:val="001C5943"/>
    <w:rsid w:val="001C64FD"/>
    <w:rsid w:val="001D02EB"/>
    <w:rsid w:val="001D1FFB"/>
    <w:rsid w:val="001D5592"/>
    <w:rsid w:val="001D60B5"/>
    <w:rsid w:val="001D6E81"/>
    <w:rsid w:val="001D7E75"/>
    <w:rsid w:val="001E04C8"/>
    <w:rsid w:val="001E0DE9"/>
    <w:rsid w:val="001E1650"/>
    <w:rsid w:val="001E21B9"/>
    <w:rsid w:val="001E4687"/>
    <w:rsid w:val="001E4B30"/>
    <w:rsid w:val="001E519E"/>
    <w:rsid w:val="001E6129"/>
    <w:rsid w:val="001E74A3"/>
    <w:rsid w:val="001F0114"/>
    <w:rsid w:val="001F0B1C"/>
    <w:rsid w:val="001F0C84"/>
    <w:rsid w:val="001F19F0"/>
    <w:rsid w:val="001F3B67"/>
    <w:rsid w:val="001F4EF9"/>
    <w:rsid w:val="001F7748"/>
    <w:rsid w:val="001F7C8A"/>
    <w:rsid w:val="001F7E89"/>
    <w:rsid w:val="002007E9"/>
    <w:rsid w:val="002010C1"/>
    <w:rsid w:val="0020117D"/>
    <w:rsid w:val="002024C2"/>
    <w:rsid w:val="0020265E"/>
    <w:rsid w:val="00202C53"/>
    <w:rsid w:val="00203702"/>
    <w:rsid w:val="00203AB1"/>
    <w:rsid w:val="002052F6"/>
    <w:rsid w:val="0020582B"/>
    <w:rsid w:val="00205992"/>
    <w:rsid w:val="00205BD2"/>
    <w:rsid w:val="00206A36"/>
    <w:rsid w:val="002077A8"/>
    <w:rsid w:val="00207852"/>
    <w:rsid w:val="00210C18"/>
    <w:rsid w:val="00211232"/>
    <w:rsid w:val="00211654"/>
    <w:rsid w:val="002116C3"/>
    <w:rsid w:val="0021188B"/>
    <w:rsid w:val="00214172"/>
    <w:rsid w:val="00214E94"/>
    <w:rsid w:val="0021507E"/>
    <w:rsid w:val="00215BF8"/>
    <w:rsid w:val="00215E30"/>
    <w:rsid w:val="0021606B"/>
    <w:rsid w:val="002164AF"/>
    <w:rsid w:val="002176F4"/>
    <w:rsid w:val="00217DB8"/>
    <w:rsid w:val="00220844"/>
    <w:rsid w:val="002209D9"/>
    <w:rsid w:val="00223626"/>
    <w:rsid w:val="00223F4A"/>
    <w:rsid w:val="002240CA"/>
    <w:rsid w:val="00224215"/>
    <w:rsid w:val="00224847"/>
    <w:rsid w:val="00226F44"/>
    <w:rsid w:val="00230456"/>
    <w:rsid w:val="00231E24"/>
    <w:rsid w:val="00233A10"/>
    <w:rsid w:val="00234ADA"/>
    <w:rsid w:val="00234FB3"/>
    <w:rsid w:val="00236A92"/>
    <w:rsid w:val="00237F94"/>
    <w:rsid w:val="00240A55"/>
    <w:rsid w:val="00240CCA"/>
    <w:rsid w:val="00240DA3"/>
    <w:rsid w:val="0024221F"/>
    <w:rsid w:val="00242D25"/>
    <w:rsid w:val="00243237"/>
    <w:rsid w:val="00243B95"/>
    <w:rsid w:val="00245F19"/>
    <w:rsid w:val="00246FFE"/>
    <w:rsid w:val="0024717A"/>
    <w:rsid w:val="00247390"/>
    <w:rsid w:val="00251F87"/>
    <w:rsid w:val="002550F3"/>
    <w:rsid w:val="00255904"/>
    <w:rsid w:val="00257DDA"/>
    <w:rsid w:val="002618DB"/>
    <w:rsid w:val="00262146"/>
    <w:rsid w:val="00263C51"/>
    <w:rsid w:val="002641A8"/>
    <w:rsid w:val="00265720"/>
    <w:rsid w:val="0026574F"/>
    <w:rsid w:val="00267DA9"/>
    <w:rsid w:val="00272FE6"/>
    <w:rsid w:val="00273E6F"/>
    <w:rsid w:val="00274816"/>
    <w:rsid w:val="0027509F"/>
    <w:rsid w:val="00275717"/>
    <w:rsid w:val="00276518"/>
    <w:rsid w:val="00276DE3"/>
    <w:rsid w:val="00276FC6"/>
    <w:rsid w:val="0028084D"/>
    <w:rsid w:val="0028433A"/>
    <w:rsid w:val="00285E93"/>
    <w:rsid w:val="00297203"/>
    <w:rsid w:val="00297299"/>
    <w:rsid w:val="002A1006"/>
    <w:rsid w:val="002A1167"/>
    <w:rsid w:val="002A300C"/>
    <w:rsid w:val="002A33EA"/>
    <w:rsid w:val="002A3646"/>
    <w:rsid w:val="002A3FEC"/>
    <w:rsid w:val="002A421F"/>
    <w:rsid w:val="002A5DC8"/>
    <w:rsid w:val="002A6C3F"/>
    <w:rsid w:val="002B2B7B"/>
    <w:rsid w:val="002B317E"/>
    <w:rsid w:val="002B460A"/>
    <w:rsid w:val="002B467A"/>
    <w:rsid w:val="002B5AA8"/>
    <w:rsid w:val="002B70EA"/>
    <w:rsid w:val="002B770C"/>
    <w:rsid w:val="002C1F3A"/>
    <w:rsid w:val="002C3583"/>
    <w:rsid w:val="002C48ED"/>
    <w:rsid w:val="002C5E1D"/>
    <w:rsid w:val="002C62BB"/>
    <w:rsid w:val="002C797C"/>
    <w:rsid w:val="002D0011"/>
    <w:rsid w:val="002D069B"/>
    <w:rsid w:val="002D0B5E"/>
    <w:rsid w:val="002D1B8B"/>
    <w:rsid w:val="002D1C88"/>
    <w:rsid w:val="002D3D03"/>
    <w:rsid w:val="002D52E4"/>
    <w:rsid w:val="002D5A8D"/>
    <w:rsid w:val="002D5B56"/>
    <w:rsid w:val="002E2CC3"/>
    <w:rsid w:val="002E2EDE"/>
    <w:rsid w:val="002E31BD"/>
    <w:rsid w:val="002E4C5A"/>
    <w:rsid w:val="002E53C3"/>
    <w:rsid w:val="002E77AE"/>
    <w:rsid w:val="002F2642"/>
    <w:rsid w:val="002F2921"/>
    <w:rsid w:val="002F466E"/>
    <w:rsid w:val="002F598D"/>
    <w:rsid w:val="002F5A9E"/>
    <w:rsid w:val="002F647D"/>
    <w:rsid w:val="002F73EF"/>
    <w:rsid w:val="00300919"/>
    <w:rsid w:val="00301035"/>
    <w:rsid w:val="00301666"/>
    <w:rsid w:val="00301A7F"/>
    <w:rsid w:val="00303430"/>
    <w:rsid w:val="003055FB"/>
    <w:rsid w:val="00305B70"/>
    <w:rsid w:val="003069E6"/>
    <w:rsid w:val="0031187D"/>
    <w:rsid w:val="003121CB"/>
    <w:rsid w:val="00314019"/>
    <w:rsid w:val="00315379"/>
    <w:rsid w:val="00316048"/>
    <w:rsid w:val="00317C1D"/>
    <w:rsid w:val="0032053C"/>
    <w:rsid w:val="003210F6"/>
    <w:rsid w:val="0032267F"/>
    <w:rsid w:val="003232C7"/>
    <w:rsid w:val="00323938"/>
    <w:rsid w:val="00323CE6"/>
    <w:rsid w:val="00323E8E"/>
    <w:rsid w:val="0032730A"/>
    <w:rsid w:val="003305EC"/>
    <w:rsid w:val="00331C76"/>
    <w:rsid w:val="00331C9D"/>
    <w:rsid w:val="00332661"/>
    <w:rsid w:val="00332E9E"/>
    <w:rsid w:val="00335CD8"/>
    <w:rsid w:val="003374D3"/>
    <w:rsid w:val="0034127D"/>
    <w:rsid w:val="00342F43"/>
    <w:rsid w:val="00345030"/>
    <w:rsid w:val="00346629"/>
    <w:rsid w:val="00347F98"/>
    <w:rsid w:val="00350721"/>
    <w:rsid w:val="00350F9C"/>
    <w:rsid w:val="0035210A"/>
    <w:rsid w:val="00352558"/>
    <w:rsid w:val="00353719"/>
    <w:rsid w:val="00353EB0"/>
    <w:rsid w:val="003548DF"/>
    <w:rsid w:val="00354DF0"/>
    <w:rsid w:val="0035663B"/>
    <w:rsid w:val="00356E41"/>
    <w:rsid w:val="00360937"/>
    <w:rsid w:val="0036113C"/>
    <w:rsid w:val="00362C36"/>
    <w:rsid w:val="00363DBF"/>
    <w:rsid w:val="00364036"/>
    <w:rsid w:val="00364CFD"/>
    <w:rsid w:val="00365AA0"/>
    <w:rsid w:val="00365B28"/>
    <w:rsid w:val="00366F22"/>
    <w:rsid w:val="00367D0F"/>
    <w:rsid w:val="00371585"/>
    <w:rsid w:val="003716F8"/>
    <w:rsid w:val="00371F23"/>
    <w:rsid w:val="0037442E"/>
    <w:rsid w:val="003748FE"/>
    <w:rsid w:val="00374B3D"/>
    <w:rsid w:val="00374C05"/>
    <w:rsid w:val="00375875"/>
    <w:rsid w:val="003758C2"/>
    <w:rsid w:val="00375B29"/>
    <w:rsid w:val="00377538"/>
    <w:rsid w:val="00377E4E"/>
    <w:rsid w:val="00381077"/>
    <w:rsid w:val="003831A8"/>
    <w:rsid w:val="003842F7"/>
    <w:rsid w:val="003857BE"/>
    <w:rsid w:val="00387F53"/>
    <w:rsid w:val="00391D02"/>
    <w:rsid w:val="003925FD"/>
    <w:rsid w:val="003927E2"/>
    <w:rsid w:val="00393BA8"/>
    <w:rsid w:val="00397240"/>
    <w:rsid w:val="003A0A6B"/>
    <w:rsid w:val="003A2095"/>
    <w:rsid w:val="003A2ABC"/>
    <w:rsid w:val="003A45FB"/>
    <w:rsid w:val="003A51A7"/>
    <w:rsid w:val="003A555A"/>
    <w:rsid w:val="003A578B"/>
    <w:rsid w:val="003A7907"/>
    <w:rsid w:val="003A7DC8"/>
    <w:rsid w:val="003B010C"/>
    <w:rsid w:val="003B01EA"/>
    <w:rsid w:val="003B064B"/>
    <w:rsid w:val="003B1068"/>
    <w:rsid w:val="003B1111"/>
    <w:rsid w:val="003B3053"/>
    <w:rsid w:val="003B5101"/>
    <w:rsid w:val="003B661B"/>
    <w:rsid w:val="003B6A81"/>
    <w:rsid w:val="003B76F9"/>
    <w:rsid w:val="003C02DE"/>
    <w:rsid w:val="003C0315"/>
    <w:rsid w:val="003C1CF7"/>
    <w:rsid w:val="003C2176"/>
    <w:rsid w:val="003C2C67"/>
    <w:rsid w:val="003C3660"/>
    <w:rsid w:val="003C3D81"/>
    <w:rsid w:val="003C4270"/>
    <w:rsid w:val="003C497F"/>
    <w:rsid w:val="003C6D3B"/>
    <w:rsid w:val="003C71A6"/>
    <w:rsid w:val="003C7D7B"/>
    <w:rsid w:val="003C7E72"/>
    <w:rsid w:val="003D1663"/>
    <w:rsid w:val="003D25A9"/>
    <w:rsid w:val="003D3FD9"/>
    <w:rsid w:val="003D46E8"/>
    <w:rsid w:val="003D4C26"/>
    <w:rsid w:val="003D53CB"/>
    <w:rsid w:val="003D7183"/>
    <w:rsid w:val="003D7B68"/>
    <w:rsid w:val="003D7C33"/>
    <w:rsid w:val="003E05B7"/>
    <w:rsid w:val="003E1AB4"/>
    <w:rsid w:val="003E3E33"/>
    <w:rsid w:val="003E40D3"/>
    <w:rsid w:val="003E51BA"/>
    <w:rsid w:val="003E638F"/>
    <w:rsid w:val="003E649E"/>
    <w:rsid w:val="003F36C1"/>
    <w:rsid w:val="003F68D2"/>
    <w:rsid w:val="003F6A39"/>
    <w:rsid w:val="003F6ACB"/>
    <w:rsid w:val="003F792B"/>
    <w:rsid w:val="003F7962"/>
    <w:rsid w:val="003F79EA"/>
    <w:rsid w:val="00400DBC"/>
    <w:rsid w:val="004037EE"/>
    <w:rsid w:val="00407390"/>
    <w:rsid w:val="0040746B"/>
    <w:rsid w:val="00415043"/>
    <w:rsid w:val="004179E8"/>
    <w:rsid w:val="00420DB6"/>
    <w:rsid w:val="004240A3"/>
    <w:rsid w:val="00424193"/>
    <w:rsid w:val="00425B40"/>
    <w:rsid w:val="00426190"/>
    <w:rsid w:val="004304F0"/>
    <w:rsid w:val="00431869"/>
    <w:rsid w:val="00431E46"/>
    <w:rsid w:val="004326CF"/>
    <w:rsid w:val="004328CD"/>
    <w:rsid w:val="00433724"/>
    <w:rsid w:val="00435E4F"/>
    <w:rsid w:val="00436D47"/>
    <w:rsid w:val="004372F2"/>
    <w:rsid w:val="00437F1A"/>
    <w:rsid w:val="00440FA6"/>
    <w:rsid w:val="0044169C"/>
    <w:rsid w:val="004416F7"/>
    <w:rsid w:val="00442AC7"/>
    <w:rsid w:val="00442FCA"/>
    <w:rsid w:val="00444EC7"/>
    <w:rsid w:val="004450FF"/>
    <w:rsid w:val="00446E06"/>
    <w:rsid w:val="00450803"/>
    <w:rsid w:val="00452763"/>
    <w:rsid w:val="00454EA9"/>
    <w:rsid w:val="00457F41"/>
    <w:rsid w:val="00460460"/>
    <w:rsid w:val="00461459"/>
    <w:rsid w:val="00462653"/>
    <w:rsid w:val="00463EB7"/>
    <w:rsid w:val="0046461C"/>
    <w:rsid w:val="00465FD9"/>
    <w:rsid w:val="004672EE"/>
    <w:rsid w:val="00470478"/>
    <w:rsid w:val="00471CC4"/>
    <w:rsid w:val="00471E30"/>
    <w:rsid w:val="00471E9D"/>
    <w:rsid w:val="00471F4E"/>
    <w:rsid w:val="00471F65"/>
    <w:rsid w:val="0047208A"/>
    <w:rsid w:val="00473CA2"/>
    <w:rsid w:val="004743A5"/>
    <w:rsid w:val="00474A96"/>
    <w:rsid w:val="004755AF"/>
    <w:rsid w:val="004762F9"/>
    <w:rsid w:val="004765B0"/>
    <w:rsid w:val="00476FE2"/>
    <w:rsid w:val="00477E5B"/>
    <w:rsid w:val="004808B4"/>
    <w:rsid w:val="00480E8B"/>
    <w:rsid w:val="004819DF"/>
    <w:rsid w:val="0048336A"/>
    <w:rsid w:val="004847F4"/>
    <w:rsid w:val="0048709C"/>
    <w:rsid w:val="0048764F"/>
    <w:rsid w:val="00491715"/>
    <w:rsid w:val="004943F9"/>
    <w:rsid w:val="00495FA6"/>
    <w:rsid w:val="004961FA"/>
    <w:rsid w:val="00497587"/>
    <w:rsid w:val="0049763C"/>
    <w:rsid w:val="004A09B2"/>
    <w:rsid w:val="004A0E87"/>
    <w:rsid w:val="004A10F2"/>
    <w:rsid w:val="004A12E3"/>
    <w:rsid w:val="004A4135"/>
    <w:rsid w:val="004A4EC0"/>
    <w:rsid w:val="004A7B72"/>
    <w:rsid w:val="004A7E62"/>
    <w:rsid w:val="004B1753"/>
    <w:rsid w:val="004B1F67"/>
    <w:rsid w:val="004B3E98"/>
    <w:rsid w:val="004B544B"/>
    <w:rsid w:val="004B630D"/>
    <w:rsid w:val="004B631E"/>
    <w:rsid w:val="004B6D11"/>
    <w:rsid w:val="004B7616"/>
    <w:rsid w:val="004B7BCC"/>
    <w:rsid w:val="004C0EB4"/>
    <w:rsid w:val="004C2408"/>
    <w:rsid w:val="004C2E26"/>
    <w:rsid w:val="004C3491"/>
    <w:rsid w:val="004C3AE9"/>
    <w:rsid w:val="004C4504"/>
    <w:rsid w:val="004C4700"/>
    <w:rsid w:val="004C4B0A"/>
    <w:rsid w:val="004C63C3"/>
    <w:rsid w:val="004C6BF2"/>
    <w:rsid w:val="004C7190"/>
    <w:rsid w:val="004D1254"/>
    <w:rsid w:val="004D149E"/>
    <w:rsid w:val="004D1EA2"/>
    <w:rsid w:val="004D3328"/>
    <w:rsid w:val="004D43A9"/>
    <w:rsid w:val="004D4D90"/>
    <w:rsid w:val="004D54FF"/>
    <w:rsid w:val="004D550B"/>
    <w:rsid w:val="004D7234"/>
    <w:rsid w:val="004D740B"/>
    <w:rsid w:val="004D7642"/>
    <w:rsid w:val="004E150E"/>
    <w:rsid w:val="004E1528"/>
    <w:rsid w:val="004E1CF6"/>
    <w:rsid w:val="004E34D0"/>
    <w:rsid w:val="004E4BDA"/>
    <w:rsid w:val="004E521F"/>
    <w:rsid w:val="004E522E"/>
    <w:rsid w:val="004E7D27"/>
    <w:rsid w:val="004F2229"/>
    <w:rsid w:val="004F2341"/>
    <w:rsid w:val="004F23C7"/>
    <w:rsid w:val="004F3D8E"/>
    <w:rsid w:val="004F59A8"/>
    <w:rsid w:val="004F7578"/>
    <w:rsid w:val="005004C3"/>
    <w:rsid w:val="00501536"/>
    <w:rsid w:val="00501DA2"/>
    <w:rsid w:val="00502E8E"/>
    <w:rsid w:val="00506089"/>
    <w:rsid w:val="00506848"/>
    <w:rsid w:val="00507ED4"/>
    <w:rsid w:val="00511FDE"/>
    <w:rsid w:val="005130F0"/>
    <w:rsid w:val="00513D2F"/>
    <w:rsid w:val="0051752A"/>
    <w:rsid w:val="00522255"/>
    <w:rsid w:val="00522932"/>
    <w:rsid w:val="005230E0"/>
    <w:rsid w:val="00523374"/>
    <w:rsid w:val="0052352D"/>
    <w:rsid w:val="00523E42"/>
    <w:rsid w:val="005254D4"/>
    <w:rsid w:val="0052552C"/>
    <w:rsid w:val="0052671C"/>
    <w:rsid w:val="0052783A"/>
    <w:rsid w:val="00533DBC"/>
    <w:rsid w:val="00535D0C"/>
    <w:rsid w:val="0053652D"/>
    <w:rsid w:val="00540711"/>
    <w:rsid w:val="005409AA"/>
    <w:rsid w:val="00541B13"/>
    <w:rsid w:val="00542A81"/>
    <w:rsid w:val="00543916"/>
    <w:rsid w:val="0054544C"/>
    <w:rsid w:val="00545B7B"/>
    <w:rsid w:val="00546D09"/>
    <w:rsid w:val="00547E47"/>
    <w:rsid w:val="00550401"/>
    <w:rsid w:val="005505EE"/>
    <w:rsid w:val="005552A3"/>
    <w:rsid w:val="005562E8"/>
    <w:rsid w:val="00556775"/>
    <w:rsid w:val="005567B9"/>
    <w:rsid w:val="00560089"/>
    <w:rsid w:val="00561938"/>
    <w:rsid w:val="00562CDF"/>
    <w:rsid w:val="00562E23"/>
    <w:rsid w:val="005638A6"/>
    <w:rsid w:val="00565DDC"/>
    <w:rsid w:val="00566276"/>
    <w:rsid w:val="005666B4"/>
    <w:rsid w:val="00567ABA"/>
    <w:rsid w:val="00567EDE"/>
    <w:rsid w:val="00570599"/>
    <w:rsid w:val="00572743"/>
    <w:rsid w:val="00574D3E"/>
    <w:rsid w:val="005758A7"/>
    <w:rsid w:val="005765E6"/>
    <w:rsid w:val="00576A67"/>
    <w:rsid w:val="0057703F"/>
    <w:rsid w:val="0057712D"/>
    <w:rsid w:val="005803E7"/>
    <w:rsid w:val="005805CD"/>
    <w:rsid w:val="00582645"/>
    <w:rsid w:val="00591DC1"/>
    <w:rsid w:val="00592914"/>
    <w:rsid w:val="00592E41"/>
    <w:rsid w:val="00592F90"/>
    <w:rsid w:val="005964DA"/>
    <w:rsid w:val="005A141D"/>
    <w:rsid w:val="005A1DD9"/>
    <w:rsid w:val="005A2746"/>
    <w:rsid w:val="005A30EC"/>
    <w:rsid w:val="005A3628"/>
    <w:rsid w:val="005A3BC8"/>
    <w:rsid w:val="005A3E5E"/>
    <w:rsid w:val="005A57FB"/>
    <w:rsid w:val="005A793F"/>
    <w:rsid w:val="005B14E7"/>
    <w:rsid w:val="005B179E"/>
    <w:rsid w:val="005B27C7"/>
    <w:rsid w:val="005B2A20"/>
    <w:rsid w:val="005B3D08"/>
    <w:rsid w:val="005B436D"/>
    <w:rsid w:val="005B4B94"/>
    <w:rsid w:val="005B520C"/>
    <w:rsid w:val="005B6CF8"/>
    <w:rsid w:val="005C0FE3"/>
    <w:rsid w:val="005C1A0B"/>
    <w:rsid w:val="005C236F"/>
    <w:rsid w:val="005C2B48"/>
    <w:rsid w:val="005C30E0"/>
    <w:rsid w:val="005C3B50"/>
    <w:rsid w:val="005C42C5"/>
    <w:rsid w:val="005C4428"/>
    <w:rsid w:val="005C7A35"/>
    <w:rsid w:val="005D0309"/>
    <w:rsid w:val="005D158F"/>
    <w:rsid w:val="005D5DE1"/>
    <w:rsid w:val="005D6C9A"/>
    <w:rsid w:val="005D7248"/>
    <w:rsid w:val="005D727D"/>
    <w:rsid w:val="005E206F"/>
    <w:rsid w:val="005E5FB7"/>
    <w:rsid w:val="005E6500"/>
    <w:rsid w:val="005F0AA4"/>
    <w:rsid w:val="005F2B44"/>
    <w:rsid w:val="005F2E6F"/>
    <w:rsid w:val="005F4E1C"/>
    <w:rsid w:val="005F693B"/>
    <w:rsid w:val="005F7C71"/>
    <w:rsid w:val="00602AA4"/>
    <w:rsid w:val="006039EE"/>
    <w:rsid w:val="00603DE8"/>
    <w:rsid w:val="00604F42"/>
    <w:rsid w:val="006051BE"/>
    <w:rsid w:val="006062CE"/>
    <w:rsid w:val="00607850"/>
    <w:rsid w:val="00610052"/>
    <w:rsid w:val="006131FE"/>
    <w:rsid w:val="00613C2A"/>
    <w:rsid w:val="00614FC4"/>
    <w:rsid w:val="00615BC4"/>
    <w:rsid w:val="00616E12"/>
    <w:rsid w:val="00617688"/>
    <w:rsid w:val="00620104"/>
    <w:rsid w:val="00620736"/>
    <w:rsid w:val="00621839"/>
    <w:rsid w:val="00622840"/>
    <w:rsid w:val="00623232"/>
    <w:rsid w:val="00623670"/>
    <w:rsid w:val="00624193"/>
    <w:rsid w:val="00624EDF"/>
    <w:rsid w:val="00626B15"/>
    <w:rsid w:val="00626F77"/>
    <w:rsid w:val="0062796D"/>
    <w:rsid w:val="00627B67"/>
    <w:rsid w:val="00631681"/>
    <w:rsid w:val="0064053B"/>
    <w:rsid w:val="00640ACC"/>
    <w:rsid w:val="00641FAE"/>
    <w:rsid w:val="00642715"/>
    <w:rsid w:val="0064296B"/>
    <w:rsid w:val="00642F67"/>
    <w:rsid w:val="00643291"/>
    <w:rsid w:val="006434F5"/>
    <w:rsid w:val="006440AF"/>
    <w:rsid w:val="00644142"/>
    <w:rsid w:val="00645B56"/>
    <w:rsid w:val="00645E14"/>
    <w:rsid w:val="00645FA2"/>
    <w:rsid w:val="00647670"/>
    <w:rsid w:val="006476A3"/>
    <w:rsid w:val="00650577"/>
    <w:rsid w:val="00652560"/>
    <w:rsid w:val="00652A33"/>
    <w:rsid w:val="00652E8A"/>
    <w:rsid w:val="00652F00"/>
    <w:rsid w:val="00653AB5"/>
    <w:rsid w:val="00653CE2"/>
    <w:rsid w:val="00656C35"/>
    <w:rsid w:val="006574E4"/>
    <w:rsid w:val="0065750C"/>
    <w:rsid w:val="00657F33"/>
    <w:rsid w:val="006617DC"/>
    <w:rsid w:val="00665378"/>
    <w:rsid w:val="0066643C"/>
    <w:rsid w:val="006665AE"/>
    <w:rsid w:val="006665ED"/>
    <w:rsid w:val="0066685E"/>
    <w:rsid w:val="00667947"/>
    <w:rsid w:val="00667BF6"/>
    <w:rsid w:val="0067166A"/>
    <w:rsid w:val="006720C6"/>
    <w:rsid w:val="00672BE7"/>
    <w:rsid w:val="00673055"/>
    <w:rsid w:val="00674281"/>
    <w:rsid w:val="006743D2"/>
    <w:rsid w:val="00675852"/>
    <w:rsid w:val="00675A28"/>
    <w:rsid w:val="00676B97"/>
    <w:rsid w:val="00676BF2"/>
    <w:rsid w:val="006822DD"/>
    <w:rsid w:val="006830B4"/>
    <w:rsid w:val="0068349F"/>
    <w:rsid w:val="006903DC"/>
    <w:rsid w:val="00692ABA"/>
    <w:rsid w:val="006940FF"/>
    <w:rsid w:val="006945C7"/>
    <w:rsid w:val="00694617"/>
    <w:rsid w:val="0069699B"/>
    <w:rsid w:val="00696E61"/>
    <w:rsid w:val="006971C0"/>
    <w:rsid w:val="00697490"/>
    <w:rsid w:val="00697F39"/>
    <w:rsid w:val="006A1CBD"/>
    <w:rsid w:val="006A23F3"/>
    <w:rsid w:val="006A4F94"/>
    <w:rsid w:val="006A576B"/>
    <w:rsid w:val="006A599E"/>
    <w:rsid w:val="006A66FC"/>
    <w:rsid w:val="006A679B"/>
    <w:rsid w:val="006A6A5A"/>
    <w:rsid w:val="006A7632"/>
    <w:rsid w:val="006B07D2"/>
    <w:rsid w:val="006B1C75"/>
    <w:rsid w:val="006B4042"/>
    <w:rsid w:val="006B4A48"/>
    <w:rsid w:val="006B511D"/>
    <w:rsid w:val="006B7EC4"/>
    <w:rsid w:val="006C0247"/>
    <w:rsid w:val="006C33A1"/>
    <w:rsid w:val="006C71E6"/>
    <w:rsid w:val="006C7340"/>
    <w:rsid w:val="006C73E4"/>
    <w:rsid w:val="006C7D4E"/>
    <w:rsid w:val="006C7F1C"/>
    <w:rsid w:val="006C7F36"/>
    <w:rsid w:val="006D2152"/>
    <w:rsid w:val="006D2597"/>
    <w:rsid w:val="006D265E"/>
    <w:rsid w:val="006D31D9"/>
    <w:rsid w:val="006D47AD"/>
    <w:rsid w:val="006D574D"/>
    <w:rsid w:val="006D5EF0"/>
    <w:rsid w:val="006E0624"/>
    <w:rsid w:val="006E077C"/>
    <w:rsid w:val="006E090D"/>
    <w:rsid w:val="006E16FA"/>
    <w:rsid w:val="006E1D13"/>
    <w:rsid w:val="006E228D"/>
    <w:rsid w:val="006E2B64"/>
    <w:rsid w:val="006E345E"/>
    <w:rsid w:val="006E45D0"/>
    <w:rsid w:val="006E5327"/>
    <w:rsid w:val="006E67F7"/>
    <w:rsid w:val="006E76DC"/>
    <w:rsid w:val="006E7954"/>
    <w:rsid w:val="006F0F12"/>
    <w:rsid w:val="006F156C"/>
    <w:rsid w:val="006F23FA"/>
    <w:rsid w:val="006F29BB"/>
    <w:rsid w:val="006F39F8"/>
    <w:rsid w:val="006F4360"/>
    <w:rsid w:val="006F443E"/>
    <w:rsid w:val="006F4E73"/>
    <w:rsid w:val="006F4EFF"/>
    <w:rsid w:val="006F5130"/>
    <w:rsid w:val="006F5FC7"/>
    <w:rsid w:val="006F5FF1"/>
    <w:rsid w:val="006F635F"/>
    <w:rsid w:val="006F6A70"/>
    <w:rsid w:val="00700753"/>
    <w:rsid w:val="00700B41"/>
    <w:rsid w:val="0070256F"/>
    <w:rsid w:val="00702C11"/>
    <w:rsid w:val="00703DBB"/>
    <w:rsid w:val="00705137"/>
    <w:rsid w:val="00706C72"/>
    <w:rsid w:val="00707C2F"/>
    <w:rsid w:val="00707D58"/>
    <w:rsid w:val="00710371"/>
    <w:rsid w:val="007103C9"/>
    <w:rsid w:val="00710A0C"/>
    <w:rsid w:val="00710C91"/>
    <w:rsid w:val="0071119C"/>
    <w:rsid w:val="0071160B"/>
    <w:rsid w:val="0071175A"/>
    <w:rsid w:val="00712327"/>
    <w:rsid w:val="007133A3"/>
    <w:rsid w:val="00714097"/>
    <w:rsid w:val="00715721"/>
    <w:rsid w:val="00715BCE"/>
    <w:rsid w:val="00717766"/>
    <w:rsid w:val="00717A25"/>
    <w:rsid w:val="007201D0"/>
    <w:rsid w:val="007230F0"/>
    <w:rsid w:val="0072373B"/>
    <w:rsid w:val="007250EF"/>
    <w:rsid w:val="0072513E"/>
    <w:rsid w:val="00726F66"/>
    <w:rsid w:val="007301D9"/>
    <w:rsid w:val="00730DB0"/>
    <w:rsid w:val="0073280A"/>
    <w:rsid w:val="00733137"/>
    <w:rsid w:val="0073324E"/>
    <w:rsid w:val="00734328"/>
    <w:rsid w:val="00734989"/>
    <w:rsid w:val="00735074"/>
    <w:rsid w:val="007353A1"/>
    <w:rsid w:val="0073563A"/>
    <w:rsid w:val="00736334"/>
    <w:rsid w:val="0074101B"/>
    <w:rsid w:val="00742AE0"/>
    <w:rsid w:val="00742BC8"/>
    <w:rsid w:val="00742DDA"/>
    <w:rsid w:val="0074459F"/>
    <w:rsid w:val="00745833"/>
    <w:rsid w:val="00747097"/>
    <w:rsid w:val="00752F3A"/>
    <w:rsid w:val="00754534"/>
    <w:rsid w:val="00754A96"/>
    <w:rsid w:val="00755A99"/>
    <w:rsid w:val="007560EA"/>
    <w:rsid w:val="00761186"/>
    <w:rsid w:val="00761862"/>
    <w:rsid w:val="007628D5"/>
    <w:rsid w:val="00762B7E"/>
    <w:rsid w:val="007636B8"/>
    <w:rsid w:val="00763C2F"/>
    <w:rsid w:val="00764DC0"/>
    <w:rsid w:val="0076520B"/>
    <w:rsid w:val="00765D85"/>
    <w:rsid w:val="00766528"/>
    <w:rsid w:val="00766F40"/>
    <w:rsid w:val="007708CF"/>
    <w:rsid w:val="00772255"/>
    <w:rsid w:val="00774E13"/>
    <w:rsid w:val="00780D66"/>
    <w:rsid w:val="007812A9"/>
    <w:rsid w:val="007815A6"/>
    <w:rsid w:val="00783F42"/>
    <w:rsid w:val="00784E58"/>
    <w:rsid w:val="00784EE6"/>
    <w:rsid w:val="00790C97"/>
    <w:rsid w:val="007926FE"/>
    <w:rsid w:val="00792A39"/>
    <w:rsid w:val="00793598"/>
    <w:rsid w:val="00795767"/>
    <w:rsid w:val="00795A71"/>
    <w:rsid w:val="007A08B3"/>
    <w:rsid w:val="007A2D31"/>
    <w:rsid w:val="007A2EDF"/>
    <w:rsid w:val="007A45D0"/>
    <w:rsid w:val="007A4FEB"/>
    <w:rsid w:val="007A5890"/>
    <w:rsid w:val="007A6870"/>
    <w:rsid w:val="007A7273"/>
    <w:rsid w:val="007B037A"/>
    <w:rsid w:val="007B041C"/>
    <w:rsid w:val="007B1D05"/>
    <w:rsid w:val="007B1F1A"/>
    <w:rsid w:val="007B1FB1"/>
    <w:rsid w:val="007B241F"/>
    <w:rsid w:val="007C0D93"/>
    <w:rsid w:val="007C1EC3"/>
    <w:rsid w:val="007C1FFE"/>
    <w:rsid w:val="007C2A34"/>
    <w:rsid w:val="007C313A"/>
    <w:rsid w:val="007C3163"/>
    <w:rsid w:val="007C3992"/>
    <w:rsid w:val="007C440E"/>
    <w:rsid w:val="007D2B93"/>
    <w:rsid w:val="007D354E"/>
    <w:rsid w:val="007D3888"/>
    <w:rsid w:val="007D3BF0"/>
    <w:rsid w:val="007D424A"/>
    <w:rsid w:val="007D49AE"/>
    <w:rsid w:val="007D5FF8"/>
    <w:rsid w:val="007D791B"/>
    <w:rsid w:val="007E0ADE"/>
    <w:rsid w:val="007E1961"/>
    <w:rsid w:val="007E2134"/>
    <w:rsid w:val="007E2A61"/>
    <w:rsid w:val="007E2EE7"/>
    <w:rsid w:val="007E5679"/>
    <w:rsid w:val="007E5997"/>
    <w:rsid w:val="007F0138"/>
    <w:rsid w:val="007F052C"/>
    <w:rsid w:val="007F16FE"/>
    <w:rsid w:val="007F2B0E"/>
    <w:rsid w:val="007F46E3"/>
    <w:rsid w:val="007F479E"/>
    <w:rsid w:val="007F7708"/>
    <w:rsid w:val="008008BB"/>
    <w:rsid w:val="00801B25"/>
    <w:rsid w:val="00801B41"/>
    <w:rsid w:val="00802513"/>
    <w:rsid w:val="0080307E"/>
    <w:rsid w:val="00803694"/>
    <w:rsid w:val="00803EC1"/>
    <w:rsid w:val="00806EEA"/>
    <w:rsid w:val="00810658"/>
    <w:rsid w:val="00811671"/>
    <w:rsid w:val="008137C5"/>
    <w:rsid w:val="008137D1"/>
    <w:rsid w:val="00814BDD"/>
    <w:rsid w:val="0081503D"/>
    <w:rsid w:val="008154B4"/>
    <w:rsid w:val="008164F6"/>
    <w:rsid w:val="008212A5"/>
    <w:rsid w:val="0082150A"/>
    <w:rsid w:val="0082152E"/>
    <w:rsid w:val="00821678"/>
    <w:rsid w:val="008236B9"/>
    <w:rsid w:val="0082540F"/>
    <w:rsid w:val="008256BB"/>
    <w:rsid w:val="0082725A"/>
    <w:rsid w:val="00827E3A"/>
    <w:rsid w:val="00831FD6"/>
    <w:rsid w:val="00832ABB"/>
    <w:rsid w:val="008336FE"/>
    <w:rsid w:val="0083487D"/>
    <w:rsid w:val="0083704E"/>
    <w:rsid w:val="00840C6E"/>
    <w:rsid w:val="008412D2"/>
    <w:rsid w:val="00842B80"/>
    <w:rsid w:val="00842CD5"/>
    <w:rsid w:val="00843F35"/>
    <w:rsid w:val="00844052"/>
    <w:rsid w:val="00844E58"/>
    <w:rsid w:val="00844FCD"/>
    <w:rsid w:val="008467B6"/>
    <w:rsid w:val="0084740C"/>
    <w:rsid w:val="0084791B"/>
    <w:rsid w:val="00847FF3"/>
    <w:rsid w:val="00850DC8"/>
    <w:rsid w:val="00850E72"/>
    <w:rsid w:val="00851EA0"/>
    <w:rsid w:val="00854BDA"/>
    <w:rsid w:val="00860226"/>
    <w:rsid w:val="00861530"/>
    <w:rsid w:val="00862789"/>
    <w:rsid w:val="008633D0"/>
    <w:rsid w:val="00865FAA"/>
    <w:rsid w:val="008660D2"/>
    <w:rsid w:val="0087027D"/>
    <w:rsid w:val="00870354"/>
    <w:rsid w:val="00870C34"/>
    <w:rsid w:val="00871384"/>
    <w:rsid w:val="00873497"/>
    <w:rsid w:val="00873CC4"/>
    <w:rsid w:val="0087481A"/>
    <w:rsid w:val="00875C51"/>
    <w:rsid w:val="00880B31"/>
    <w:rsid w:val="00882CC8"/>
    <w:rsid w:val="00883279"/>
    <w:rsid w:val="00883563"/>
    <w:rsid w:val="008847BD"/>
    <w:rsid w:val="00884889"/>
    <w:rsid w:val="00885C4B"/>
    <w:rsid w:val="00886A43"/>
    <w:rsid w:val="00887A6A"/>
    <w:rsid w:val="00891C1B"/>
    <w:rsid w:val="00897993"/>
    <w:rsid w:val="008A01B8"/>
    <w:rsid w:val="008A1752"/>
    <w:rsid w:val="008A18E4"/>
    <w:rsid w:val="008A1FF0"/>
    <w:rsid w:val="008A2737"/>
    <w:rsid w:val="008A3406"/>
    <w:rsid w:val="008A466E"/>
    <w:rsid w:val="008A583C"/>
    <w:rsid w:val="008A5FFE"/>
    <w:rsid w:val="008B182E"/>
    <w:rsid w:val="008B1965"/>
    <w:rsid w:val="008B1EC7"/>
    <w:rsid w:val="008B32C5"/>
    <w:rsid w:val="008B5919"/>
    <w:rsid w:val="008B66AB"/>
    <w:rsid w:val="008B6FA4"/>
    <w:rsid w:val="008B7CA9"/>
    <w:rsid w:val="008C1CAF"/>
    <w:rsid w:val="008C5791"/>
    <w:rsid w:val="008C5B2B"/>
    <w:rsid w:val="008C659F"/>
    <w:rsid w:val="008C6626"/>
    <w:rsid w:val="008C75B1"/>
    <w:rsid w:val="008C7946"/>
    <w:rsid w:val="008D223A"/>
    <w:rsid w:val="008D2695"/>
    <w:rsid w:val="008D3A4F"/>
    <w:rsid w:val="008D4143"/>
    <w:rsid w:val="008D51B4"/>
    <w:rsid w:val="008D52B5"/>
    <w:rsid w:val="008D549F"/>
    <w:rsid w:val="008D58BD"/>
    <w:rsid w:val="008D5D9C"/>
    <w:rsid w:val="008D6271"/>
    <w:rsid w:val="008D64E8"/>
    <w:rsid w:val="008D6CAF"/>
    <w:rsid w:val="008D6D17"/>
    <w:rsid w:val="008E1DDD"/>
    <w:rsid w:val="008E26C0"/>
    <w:rsid w:val="008E3C0F"/>
    <w:rsid w:val="008E3CF2"/>
    <w:rsid w:val="008E40E6"/>
    <w:rsid w:val="008E415F"/>
    <w:rsid w:val="008E4DE5"/>
    <w:rsid w:val="008E576D"/>
    <w:rsid w:val="008E6322"/>
    <w:rsid w:val="008F0181"/>
    <w:rsid w:val="008F5B5D"/>
    <w:rsid w:val="008F69FA"/>
    <w:rsid w:val="00900C13"/>
    <w:rsid w:val="00902B91"/>
    <w:rsid w:val="009030F3"/>
    <w:rsid w:val="0090395B"/>
    <w:rsid w:val="0090554D"/>
    <w:rsid w:val="00905D0F"/>
    <w:rsid w:val="009063AE"/>
    <w:rsid w:val="00907A69"/>
    <w:rsid w:val="00910E75"/>
    <w:rsid w:val="00912650"/>
    <w:rsid w:val="0091281D"/>
    <w:rsid w:val="00913AA8"/>
    <w:rsid w:val="009151CD"/>
    <w:rsid w:val="00915218"/>
    <w:rsid w:val="0091630F"/>
    <w:rsid w:val="00917219"/>
    <w:rsid w:val="00917FBB"/>
    <w:rsid w:val="0092039F"/>
    <w:rsid w:val="00921B97"/>
    <w:rsid w:val="00922D6A"/>
    <w:rsid w:val="009236D3"/>
    <w:rsid w:val="00932AA1"/>
    <w:rsid w:val="00932AF8"/>
    <w:rsid w:val="00935C9B"/>
    <w:rsid w:val="0093791A"/>
    <w:rsid w:val="00937AA7"/>
    <w:rsid w:val="00941635"/>
    <w:rsid w:val="009434ED"/>
    <w:rsid w:val="00945C18"/>
    <w:rsid w:val="00945E65"/>
    <w:rsid w:val="0095195B"/>
    <w:rsid w:val="009520B4"/>
    <w:rsid w:val="00955DC4"/>
    <w:rsid w:val="00957CC9"/>
    <w:rsid w:val="00961552"/>
    <w:rsid w:val="00961F93"/>
    <w:rsid w:val="00963C7B"/>
    <w:rsid w:val="00965125"/>
    <w:rsid w:val="009669A0"/>
    <w:rsid w:val="00970537"/>
    <w:rsid w:val="00970952"/>
    <w:rsid w:val="00974917"/>
    <w:rsid w:val="00974979"/>
    <w:rsid w:val="009755C2"/>
    <w:rsid w:val="00975E50"/>
    <w:rsid w:val="009800EA"/>
    <w:rsid w:val="00980A30"/>
    <w:rsid w:val="00981B20"/>
    <w:rsid w:val="0098277F"/>
    <w:rsid w:val="00982CFC"/>
    <w:rsid w:val="00984993"/>
    <w:rsid w:val="00985061"/>
    <w:rsid w:val="00985A4B"/>
    <w:rsid w:val="009862BC"/>
    <w:rsid w:val="0098669D"/>
    <w:rsid w:val="009866B8"/>
    <w:rsid w:val="00987B7E"/>
    <w:rsid w:val="00991DF8"/>
    <w:rsid w:val="0099276B"/>
    <w:rsid w:val="00992D56"/>
    <w:rsid w:val="00992F6C"/>
    <w:rsid w:val="00994095"/>
    <w:rsid w:val="00996A03"/>
    <w:rsid w:val="009A0933"/>
    <w:rsid w:val="009A22A4"/>
    <w:rsid w:val="009A36DA"/>
    <w:rsid w:val="009A3917"/>
    <w:rsid w:val="009A4F82"/>
    <w:rsid w:val="009A5A8F"/>
    <w:rsid w:val="009A7912"/>
    <w:rsid w:val="009B138F"/>
    <w:rsid w:val="009B42BC"/>
    <w:rsid w:val="009B4E9B"/>
    <w:rsid w:val="009B56EF"/>
    <w:rsid w:val="009B76F2"/>
    <w:rsid w:val="009B7DA8"/>
    <w:rsid w:val="009C2D55"/>
    <w:rsid w:val="009C338D"/>
    <w:rsid w:val="009C7865"/>
    <w:rsid w:val="009D0FC7"/>
    <w:rsid w:val="009D6729"/>
    <w:rsid w:val="009E1E24"/>
    <w:rsid w:val="009E2981"/>
    <w:rsid w:val="009E4DC3"/>
    <w:rsid w:val="009E5E83"/>
    <w:rsid w:val="009E6B4F"/>
    <w:rsid w:val="009E6DC4"/>
    <w:rsid w:val="009E6EF2"/>
    <w:rsid w:val="009F0674"/>
    <w:rsid w:val="009F097C"/>
    <w:rsid w:val="009F15FC"/>
    <w:rsid w:val="009F1641"/>
    <w:rsid w:val="009F22E3"/>
    <w:rsid w:val="009F33FE"/>
    <w:rsid w:val="009F34C1"/>
    <w:rsid w:val="009F40BD"/>
    <w:rsid w:val="009F6925"/>
    <w:rsid w:val="009F74D0"/>
    <w:rsid w:val="00A0060D"/>
    <w:rsid w:val="00A05331"/>
    <w:rsid w:val="00A0614B"/>
    <w:rsid w:val="00A070CC"/>
    <w:rsid w:val="00A073D9"/>
    <w:rsid w:val="00A10639"/>
    <w:rsid w:val="00A10736"/>
    <w:rsid w:val="00A1384E"/>
    <w:rsid w:val="00A13F99"/>
    <w:rsid w:val="00A14011"/>
    <w:rsid w:val="00A14259"/>
    <w:rsid w:val="00A14733"/>
    <w:rsid w:val="00A15AB0"/>
    <w:rsid w:val="00A179A2"/>
    <w:rsid w:val="00A211A8"/>
    <w:rsid w:val="00A21500"/>
    <w:rsid w:val="00A241F0"/>
    <w:rsid w:val="00A2454D"/>
    <w:rsid w:val="00A24B25"/>
    <w:rsid w:val="00A2645E"/>
    <w:rsid w:val="00A266BC"/>
    <w:rsid w:val="00A268A6"/>
    <w:rsid w:val="00A26D92"/>
    <w:rsid w:val="00A3104D"/>
    <w:rsid w:val="00A31756"/>
    <w:rsid w:val="00A31865"/>
    <w:rsid w:val="00A31D08"/>
    <w:rsid w:val="00A33944"/>
    <w:rsid w:val="00A3433F"/>
    <w:rsid w:val="00A3538C"/>
    <w:rsid w:val="00A3543C"/>
    <w:rsid w:val="00A354F4"/>
    <w:rsid w:val="00A37C93"/>
    <w:rsid w:val="00A40FA6"/>
    <w:rsid w:val="00A415E2"/>
    <w:rsid w:val="00A41A4F"/>
    <w:rsid w:val="00A42254"/>
    <w:rsid w:val="00A437AE"/>
    <w:rsid w:val="00A44F4F"/>
    <w:rsid w:val="00A44FAD"/>
    <w:rsid w:val="00A50D40"/>
    <w:rsid w:val="00A50ED8"/>
    <w:rsid w:val="00A50F1A"/>
    <w:rsid w:val="00A521A1"/>
    <w:rsid w:val="00A538E4"/>
    <w:rsid w:val="00A53F84"/>
    <w:rsid w:val="00A55BA8"/>
    <w:rsid w:val="00A576A8"/>
    <w:rsid w:val="00A57C78"/>
    <w:rsid w:val="00A57E99"/>
    <w:rsid w:val="00A614D9"/>
    <w:rsid w:val="00A61558"/>
    <w:rsid w:val="00A617D7"/>
    <w:rsid w:val="00A6286E"/>
    <w:rsid w:val="00A62D09"/>
    <w:rsid w:val="00A6356B"/>
    <w:rsid w:val="00A637D5"/>
    <w:rsid w:val="00A6669A"/>
    <w:rsid w:val="00A66B0F"/>
    <w:rsid w:val="00A7046D"/>
    <w:rsid w:val="00A7166D"/>
    <w:rsid w:val="00A72622"/>
    <w:rsid w:val="00A72AF1"/>
    <w:rsid w:val="00A73FB7"/>
    <w:rsid w:val="00A754C8"/>
    <w:rsid w:val="00A75A88"/>
    <w:rsid w:val="00A766BD"/>
    <w:rsid w:val="00A76A2A"/>
    <w:rsid w:val="00A778A4"/>
    <w:rsid w:val="00A77C26"/>
    <w:rsid w:val="00A814C1"/>
    <w:rsid w:val="00A84E9F"/>
    <w:rsid w:val="00A84F4E"/>
    <w:rsid w:val="00A86A07"/>
    <w:rsid w:val="00A90B18"/>
    <w:rsid w:val="00A9223B"/>
    <w:rsid w:val="00A94607"/>
    <w:rsid w:val="00A96B9C"/>
    <w:rsid w:val="00A96DB2"/>
    <w:rsid w:val="00AA3546"/>
    <w:rsid w:val="00AA372F"/>
    <w:rsid w:val="00AA4ECB"/>
    <w:rsid w:val="00AA7FA9"/>
    <w:rsid w:val="00AB0737"/>
    <w:rsid w:val="00AB07E7"/>
    <w:rsid w:val="00AB1694"/>
    <w:rsid w:val="00AB23C7"/>
    <w:rsid w:val="00AB23F0"/>
    <w:rsid w:val="00AB39C0"/>
    <w:rsid w:val="00AB55AD"/>
    <w:rsid w:val="00AB55DD"/>
    <w:rsid w:val="00AB7A22"/>
    <w:rsid w:val="00AB7C9F"/>
    <w:rsid w:val="00AB7CFE"/>
    <w:rsid w:val="00AC2B0B"/>
    <w:rsid w:val="00AC3592"/>
    <w:rsid w:val="00AC636B"/>
    <w:rsid w:val="00AC64B6"/>
    <w:rsid w:val="00AC76B0"/>
    <w:rsid w:val="00AD07BD"/>
    <w:rsid w:val="00AD0805"/>
    <w:rsid w:val="00AD12A9"/>
    <w:rsid w:val="00AD3147"/>
    <w:rsid w:val="00AD45AD"/>
    <w:rsid w:val="00AD4F43"/>
    <w:rsid w:val="00AE1236"/>
    <w:rsid w:val="00AE1BBC"/>
    <w:rsid w:val="00AE2594"/>
    <w:rsid w:val="00AE2968"/>
    <w:rsid w:val="00AE3FC6"/>
    <w:rsid w:val="00AE63D1"/>
    <w:rsid w:val="00AF0E1C"/>
    <w:rsid w:val="00AF1975"/>
    <w:rsid w:val="00AF2751"/>
    <w:rsid w:val="00AF2A19"/>
    <w:rsid w:val="00AF3451"/>
    <w:rsid w:val="00AF412E"/>
    <w:rsid w:val="00B01978"/>
    <w:rsid w:val="00B02A53"/>
    <w:rsid w:val="00B046E1"/>
    <w:rsid w:val="00B05580"/>
    <w:rsid w:val="00B068D9"/>
    <w:rsid w:val="00B06ACF"/>
    <w:rsid w:val="00B06EBB"/>
    <w:rsid w:val="00B06F19"/>
    <w:rsid w:val="00B1308F"/>
    <w:rsid w:val="00B13553"/>
    <w:rsid w:val="00B14231"/>
    <w:rsid w:val="00B15293"/>
    <w:rsid w:val="00B1529C"/>
    <w:rsid w:val="00B15958"/>
    <w:rsid w:val="00B174BA"/>
    <w:rsid w:val="00B20A86"/>
    <w:rsid w:val="00B225CC"/>
    <w:rsid w:val="00B23E67"/>
    <w:rsid w:val="00B24CEB"/>
    <w:rsid w:val="00B25635"/>
    <w:rsid w:val="00B26132"/>
    <w:rsid w:val="00B26800"/>
    <w:rsid w:val="00B2785B"/>
    <w:rsid w:val="00B2786C"/>
    <w:rsid w:val="00B27EB7"/>
    <w:rsid w:val="00B33501"/>
    <w:rsid w:val="00B335D6"/>
    <w:rsid w:val="00B33643"/>
    <w:rsid w:val="00B33D45"/>
    <w:rsid w:val="00B34AD9"/>
    <w:rsid w:val="00B35261"/>
    <w:rsid w:val="00B3687E"/>
    <w:rsid w:val="00B37A28"/>
    <w:rsid w:val="00B41108"/>
    <w:rsid w:val="00B41361"/>
    <w:rsid w:val="00B41F19"/>
    <w:rsid w:val="00B42E21"/>
    <w:rsid w:val="00B44071"/>
    <w:rsid w:val="00B50198"/>
    <w:rsid w:val="00B50AE0"/>
    <w:rsid w:val="00B51DD5"/>
    <w:rsid w:val="00B546BE"/>
    <w:rsid w:val="00B54B6F"/>
    <w:rsid w:val="00B54C2D"/>
    <w:rsid w:val="00B5505C"/>
    <w:rsid w:val="00B56367"/>
    <w:rsid w:val="00B574B7"/>
    <w:rsid w:val="00B577CB"/>
    <w:rsid w:val="00B602C8"/>
    <w:rsid w:val="00B63B38"/>
    <w:rsid w:val="00B63BC3"/>
    <w:rsid w:val="00B6405E"/>
    <w:rsid w:val="00B6486A"/>
    <w:rsid w:val="00B6697D"/>
    <w:rsid w:val="00B7175F"/>
    <w:rsid w:val="00B720E4"/>
    <w:rsid w:val="00B74875"/>
    <w:rsid w:val="00B756D1"/>
    <w:rsid w:val="00B77F1A"/>
    <w:rsid w:val="00B80C4C"/>
    <w:rsid w:val="00B827BC"/>
    <w:rsid w:val="00B8328A"/>
    <w:rsid w:val="00B872D2"/>
    <w:rsid w:val="00B9029A"/>
    <w:rsid w:val="00B905FC"/>
    <w:rsid w:val="00B91743"/>
    <w:rsid w:val="00B91AF2"/>
    <w:rsid w:val="00B92308"/>
    <w:rsid w:val="00B92FC0"/>
    <w:rsid w:val="00B93A16"/>
    <w:rsid w:val="00B93C8E"/>
    <w:rsid w:val="00B945E6"/>
    <w:rsid w:val="00B9611D"/>
    <w:rsid w:val="00B96957"/>
    <w:rsid w:val="00B970A5"/>
    <w:rsid w:val="00BA03CB"/>
    <w:rsid w:val="00BA0825"/>
    <w:rsid w:val="00BA213B"/>
    <w:rsid w:val="00BA4A00"/>
    <w:rsid w:val="00BA6E66"/>
    <w:rsid w:val="00BA732F"/>
    <w:rsid w:val="00BA74A9"/>
    <w:rsid w:val="00BA7519"/>
    <w:rsid w:val="00BA78CC"/>
    <w:rsid w:val="00BB06F6"/>
    <w:rsid w:val="00BB08A9"/>
    <w:rsid w:val="00BB0CDE"/>
    <w:rsid w:val="00BB0DB6"/>
    <w:rsid w:val="00BB1A23"/>
    <w:rsid w:val="00BB1E5D"/>
    <w:rsid w:val="00BB227B"/>
    <w:rsid w:val="00BB282F"/>
    <w:rsid w:val="00BB3183"/>
    <w:rsid w:val="00BB6348"/>
    <w:rsid w:val="00BB6602"/>
    <w:rsid w:val="00BB68E0"/>
    <w:rsid w:val="00BB6CEC"/>
    <w:rsid w:val="00BB6DCF"/>
    <w:rsid w:val="00BB76F5"/>
    <w:rsid w:val="00BB7901"/>
    <w:rsid w:val="00BC14E6"/>
    <w:rsid w:val="00BC25D3"/>
    <w:rsid w:val="00BC29B3"/>
    <w:rsid w:val="00BC41CD"/>
    <w:rsid w:val="00BC5039"/>
    <w:rsid w:val="00BC5900"/>
    <w:rsid w:val="00BC64B9"/>
    <w:rsid w:val="00BC652F"/>
    <w:rsid w:val="00BC7625"/>
    <w:rsid w:val="00BD0094"/>
    <w:rsid w:val="00BD14F1"/>
    <w:rsid w:val="00BD1ECB"/>
    <w:rsid w:val="00BD697E"/>
    <w:rsid w:val="00BD7A67"/>
    <w:rsid w:val="00BE0EB3"/>
    <w:rsid w:val="00BE14FA"/>
    <w:rsid w:val="00BE38B8"/>
    <w:rsid w:val="00BE4BC9"/>
    <w:rsid w:val="00BE778A"/>
    <w:rsid w:val="00BE7E58"/>
    <w:rsid w:val="00BF3360"/>
    <w:rsid w:val="00BF4988"/>
    <w:rsid w:val="00BF55E9"/>
    <w:rsid w:val="00BF5AD3"/>
    <w:rsid w:val="00BF6867"/>
    <w:rsid w:val="00BF6C5B"/>
    <w:rsid w:val="00C0190E"/>
    <w:rsid w:val="00C04CD5"/>
    <w:rsid w:val="00C05D1C"/>
    <w:rsid w:val="00C06946"/>
    <w:rsid w:val="00C07C88"/>
    <w:rsid w:val="00C10082"/>
    <w:rsid w:val="00C1109F"/>
    <w:rsid w:val="00C11560"/>
    <w:rsid w:val="00C13D12"/>
    <w:rsid w:val="00C14335"/>
    <w:rsid w:val="00C1453F"/>
    <w:rsid w:val="00C14BCB"/>
    <w:rsid w:val="00C175C0"/>
    <w:rsid w:val="00C210A5"/>
    <w:rsid w:val="00C22EA6"/>
    <w:rsid w:val="00C24F3B"/>
    <w:rsid w:val="00C270BD"/>
    <w:rsid w:val="00C271DF"/>
    <w:rsid w:val="00C27819"/>
    <w:rsid w:val="00C27958"/>
    <w:rsid w:val="00C30AF9"/>
    <w:rsid w:val="00C32346"/>
    <w:rsid w:val="00C33A53"/>
    <w:rsid w:val="00C34BFD"/>
    <w:rsid w:val="00C40DE0"/>
    <w:rsid w:val="00C41C3C"/>
    <w:rsid w:val="00C41EFD"/>
    <w:rsid w:val="00C42233"/>
    <w:rsid w:val="00C435CF"/>
    <w:rsid w:val="00C435EC"/>
    <w:rsid w:val="00C44058"/>
    <w:rsid w:val="00C4575F"/>
    <w:rsid w:val="00C46E6C"/>
    <w:rsid w:val="00C5103B"/>
    <w:rsid w:val="00C510B7"/>
    <w:rsid w:val="00C517E4"/>
    <w:rsid w:val="00C51802"/>
    <w:rsid w:val="00C52434"/>
    <w:rsid w:val="00C53405"/>
    <w:rsid w:val="00C538A8"/>
    <w:rsid w:val="00C549B4"/>
    <w:rsid w:val="00C550B4"/>
    <w:rsid w:val="00C56CC1"/>
    <w:rsid w:val="00C57D1A"/>
    <w:rsid w:val="00C61A6B"/>
    <w:rsid w:val="00C63942"/>
    <w:rsid w:val="00C63BEC"/>
    <w:rsid w:val="00C64E8A"/>
    <w:rsid w:val="00C6542D"/>
    <w:rsid w:val="00C66518"/>
    <w:rsid w:val="00C666F2"/>
    <w:rsid w:val="00C736A2"/>
    <w:rsid w:val="00C7652C"/>
    <w:rsid w:val="00C81BBC"/>
    <w:rsid w:val="00C823C9"/>
    <w:rsid w:val="00C82DC2"/>
    <w:rsid w:val="00C83C93"/>
    <w:rsid w:val="00C8581E"/>
    <w:rsid w:val="00C858D5"/>
    <w:rsid w:val="00C86489"/>
    <w:rsid w:val="00C92296"/>
    <w:rsid w:val="00C92376"/>
    <w:rsid w:val="00C924EC"/>
    <w:rsid w:val="00C93FC5"/>
    <w:rsid w:val="00C941BE"/>
    <w:rsid w:val="00C95B01"/>
    <w:rsid w:val="00C95E30"/>
    <w:rsid w:val="00C975C1"/>
    <w:rsid w:val="00CA0837"/>
    <w:rsid w:val="00CA0D0C"/>
    <w:rsid w:val="00CA14CC"/>
    <w:rsid w:val="00CA1C23"/>
    <w:rsid w:val="00CA2587"/>
    <w:rsid w:val="00CA2A98"/>
    <w:rsid w:val="00CA3592"/>
    <w:rsid w:val="00CA39BA"/>
    <w:rsid w:val="00CA421B"/>
    <w:rsid w:val="00CB09EB"/>
    <w:rsid w:val="00CB0C84"/>
    <w:rsid w:val="00CB1946"/>
    <w:rsid w:val="00CB2645"/>
    <w:rsid w:val="00CB2B2C"/>
    <w:rsid w:val="00CB307D"/>
    <w:rsid w:val="00CB40FC"/>
    <w:rsid w:val="00CB45DB"/>
    <w:rsid w:val="00CB482E"/>
    <w:rsid w:val="00CB676D"/>
    <w:rsid w:val="00CB6A50"/>
    <w:rsid w:val="00CC0BA8"/>
    <w:rsid w:val="00CC19AF"/>
    <w:rsid w:val="00CC1D9C"/>
    <w:rsid w:val="00CC39FC"/>
    <w:rsid w:val="00CC3F8E"/>
    <w:rsid w:val="00CC5387"/>
    <w:rsid w:val="00CC6F28"/>
    <w:rsid w:val="00CC7BD8"/>
    <w:rsid w:val="00CD01B0"/>
    <w:rsid w:val="00CD0993"/>
    <w:rsid w:val="00CD1A29"/>
    <w:rsid w:val="00CD20EB"/>
    <w:rsid w:val="00CD217A"/>
    <w:rsid w:val="00CD2BF3"/>
    <w:rsid w:val="00CD3582"/>
    <w:rsid w:val="00CD3F0A"/>
    <w:rsid w:val="00CD46B5"/>
    <w:rsid w:val="00CD5589"/>
    <w:rsid w:val="00CD76AE"/>
    <w:rsid w:val="00CD7E85"/>
    <w:rsid w:val="00CE0131"/>
    <w:rsid w:val="00CE0500"/>
    <w:rsid w:val="00CE1292"/>
    <w:rsid w:val="00CE1F01"/>
    <w:rsid w:val="00CE3307"/>
    <w:rsid w:val="00CE4662"/>
    <w:rsid w:val="00CE4BFE"/>
    <w:rsid w:val="00CE60D7"/>
    <w:rsid w:val="00CF037C"/>
    <w:rsid w:val="00CF18D9"/>
    <w:rsid w:val="00CF392C"/>
    <w:rsid w:val="00CF5C6C"/>
    <w:rsid w:val="00CF7023"/>
    <w:rsid w:val="00CF763B"/>
    <w:rsid w:val="00D00A90"/>
    <w:rsid w:val="00D0176B"/>
    <w:rsid w:val="00D017BF"/>
    <w:rsid w:val="00D01FAC"/>
    <w:rsid w:val="00D037B4"/>
    <w:rsid w:val="00D044C9"/>
    <w:rsid w:val="00D0493C"/>
    <w:rsid w:val="00D11893"/>
    <w:rsid w:val="00D162DE"/>
    <w:rsid w:val="00D16EE3"/>
    <w:rsid w:val="00D16EF4"/>
    <w:rsid w:val="00D17ED9"/>
    <w:rsid w:val="00D20B20"/>
    <w:rsid w:val="00D20F6B"/>
    <w:rsid w:val="00D21F4F"/>
    <w:rsid w:val="00D22F31"/>
    <w:rsid w:val="00D253E5"/>
    <w:rsid w:val="00D2540A"/>
    <w:rsid w:val="00D25FC6"/>
    <w:rsid w:val="00D30466"/>
    <w:rsid w:val="00D31E24"/>
    <w:rsid w:val="00D32FF4"/>
    <w:rsid w:val="00D34CF0"/>
    <w:rsid w:val="00D36C02"/>
    <w:rsid w:val="00D40242"/>
    <w:rsid w:val="00D403D4"/>
    <w:rsid w:val="00D43C3F"/>
    <w:rsid w:val="00D4622B"/>
    <w:rsid w:val="00D4785B"/>
    <w:rsid w:val="00D47B33"/>
    <w:rsid w:val="00D505AE"/>
    <w:rsid w:val="00D50897"/>
    <w:rsid w:val="00D50BD0"/>
    <w:rsid w:val="00D521F9"/>
    <w:rsid w:val="00D52A94"/>
    <w:rsid w:val="00D61826"/>
    <w:rsid w:val="00D64549"/>
    <w:rsid w:val="00D70F70"/>
    <w:rsid w:val="00D7199E"/>
    <w:rsid w:val="00D71E86"/>
    <w:rsid w:val="00D72AF4"/>
    <w:rsid w:val="00D749DE"/>
    <w:rsid w:val="00D77655"/>
    <w:rsid w:val="00D80CBD"/>
    <w:rsid w:val="00D82C03"/>
    <w:rsid w:val="00D82D6C"/>
    <w:rsid w:val="00D83B85"/>
    <w:rsid w:val="00D841BD"/>
    <w:rsid w:val="00D85ECD"/>
    <w:rsid w:val="00D910F7"/>
    <w:rsid w:val="00D91BAC"/>
    <w:rsid w:val="00D927C3"/>
    <w:rsid w:val="00D929F6"/>
    <w:rsid w:val="00D92E4E"/>
    <w:rsid w:val="00D9443E"/>
    <w:rsid w:val="00D957BB"/>
    <w:rsid w:val="00D95B86"/>
    <w:rsid w:val="00DA10B7"/>
    <w:rsid w:val="00DA2280"/>
    <w:rsid w:val="00DA389D"/>
    <w:rsid w:val="00DA432A"/>
    <w:rsid w:val="00DA4F6B"/>
    <w:rsid w:val="00DA5C85"/>
    <w:rsid w:val="00DA65B3"/>
    <w:rsid w:val="00DA65C3"/>
    <w:rsid w:val="00DA7641"/>
    <w:rsid w:val="00DA76E5"/>
    <w:rsid w:val="00DB1091"/>
    <w:rsid w:val="00DB2470"/>
    <w:rsid w:val="00DB55B6"/>
    <w:rsid w:val="00DB5635"/>
    <w:rsid w:val="00DB637C"/>
    <w:rsid w:val="00DC0FC9"/>
    <w:rsid w:val="00DC18FB"/>
    <w:rsid w:val="00DC1FF1"/>
    <w:rsid w:val="00DC377E"/>
    <w:rsid w:val="00DC7F64"/>
    <w:rsid w:val="00DD156D"/>
    <w:rsid w:val="00DD2504"/>
    <w:rsid w:val="00DD30AE"/>
    <w:rsid w:val="00DD38E0"/>
    <w:rsid w:val="00DD4C04"/>
    <w:rsid w:val="00DD4E0B"/>
    <w:rsid w:val="00DD683A"/>
    <w:rsid w:val="00DD786A"/>
    <w:rsid w:val="00DE0D9F"/>
    <w:rsid w:val="00DE1286"/>
    <w:rsid w:val="00DE12A4"/>
    <w:rsid w:val="00DE22E5"/>
    <w:rsid w:val="00DE31C7"/>
    <w:rsid w:val="00DE334C"/>
    <w:rsid w:val="00DE436A"/>
    <w:rsid w:val="00DE4FD7"/>
    <w:rsid w:val="00DE59EB"/>
    <w:rsid w:val="00DE5EE7"/>
    <w:rsid w:val="00DE5F6F"/>
    <w:rsid w:val="00DE6448"/>
    <w:rsid w:val="00DE728D"/>
    <w:rsid w:val="00DE7557"/>
    <w:rsid w:val="00DF10A2"/>
    <w:rsid w:val="00DF1155"/>
    <w:rsid w:val="00DF23BD"/>
    <w:rsid w:val="00DF2A0F"/>
    <w:rsid w:val="00DF2BB3"/>
    <w:rsid w:val="00DF4E1E"/>
    <w:rsid w:val="00DF53C6"/>
    <w:rsid w:val="00DF6801"/>
    <w:rsid w:val="00E02C09"/>
    <w:rsid w:val="00E02EF3"/>
    <w:rsid w:val="00E03F2D"/>
    <w:rsid w:val="00E05D32"/>
    <w:rsid w:val="00E07C50"/>
    <w:rsid w:val="00E10489"/>
    <w:rsid w:val="00E10650"/>
    <w:rsid w:val="00E10AA3"/>
    <w:rsid w:val="00E10AB9"/>
    <w:rsid w:val="00E12B5D"/>
    <w:rsid w:val="00E12D37"/>
    <w:rsid w:val="00E13AB8"/>
    <w:rsid w:val="00E13AD2"/>
    <w:rsid w:val="00E1488A"/>
    <w:rsid w:val="00E15592"/>
    <w:rsid w:val="00E20952"/>
    <w:rsid w:val="00E218EB"/>
    <w:rsid w:val="00E21ABB"/>
    <w:rsid w:val="00E22BFE"/>
    <w:rsid w:val="00E25563"/>
    <w:rsid w:val="00E2572A"/>
    <w:rsid w:val="00E26036"/>
    <w:rsid w:val="00E26DC1"/>
    <w:rsid w:val="00E30AA7"/>
    <w:rsid w:val="00E30CE9"/>
    <w:rsid w:val="00E30CF4"/>
    <w:rsid w:val="00E32310"/>
    <w:rsid w:val="00E3253B"/>
    <w:rsid w:val="00E33E3F"/>
    <w:rsid w:val="00E34BAA"/>
    <w:rsid w:val="00E3534F"/>
    <w:rsid w:val="00E362A1"/>
    <w:rsid w:val="00E3689C"/>
    <w:rsid w:val="00E37090"/>
    <w:rsid w:val="00E40485"/>
    <w:rsid w:val="00E406B6"/>
    <w:rsid w:val="00E40A94"/>
    <w:rsid w:val="00E417F4"/>
    <w:rsid w:val="00E43935"/>
    <w:rsid w:val="00E44F83"/>
    <w:rsid w:val="00E45DC7"/>
    <w:rsid w:val="00E4644E"/>
    <w:rsid w:val="00E521A9"/>
    <w:rsid w:val="00E534C1"/>
    <w:rsid w:val="00E547EA"/>
    <w:rsid w:val="00E555F4"/>
    <w:rsid w:val="00E55F1A"/>
    <w:rsid w:val="00E56BA7"/>
    <w:rsid w:val="00E61AAD"/>
    <w:rsid w:val="00E61D5C"/>
    <w:rsid w:val="00E620A1"/>
    <w:rsid w:val="00E627C6"/>
    <w:rsid w:val="00E63CFE"/>
    <w:rsid w:val="00E63F8A"/>
    <w:rsid w:val="00E643C7"/>
    <w:rsid w:val="00E64DB7"/>
    <w:rsid w:val="00E64EC6"/>
    <w:rsid w:val="00E65988"/>
    <w:rsid w:val="00E6796F"/>
    <w:rsid w:val="00E709D3"/>
    <w:rsid w:val="00E71165"/>
    <w:rsid w:val="00E71ADE"/>
    <w:rsid w:val="00E74370"/>
    <w:rsid w:val="00E77593"/>
    <w:rsid w:val="00E77917"/>
    <w:rsid w:val="00E779D9"/>
    <w:rsid w:val="00E77E65"/>
    <w:rsid w:val="00E83394"/>
    <w:rsid w:val="00E859B1"/>
    <w:rsid w:val="00E87418"/>
    <w:rsid w:val="00E90364"/>
    <w:rsid w:val="00E90726"/>
    <w:rsid w:val="00E9235B"/>
    <w:rsid w:val="00E925DA"/>
    <w:rsid w:val="00E929B6"/>
    <w:rsid w:val="00E9318D"/>
    <w:rsid w:val="00E940E7"/>
    <w:rsid w:val="00E94DC6"/>
    <w:rsid w:val="00E951F8"/>
    <w:rsid w:val="00E958DA"/>
    <w:rsid w:val="00E95F35"/>
    <w:rsid w:val="00E96498"/>
    <w:rsid w:val="00E975C4"/>
    <w:rsid w:val="00EA05E6"/>
    <w:rsid w:val="00EA36EE"/>
    <w:rsid w:val="00EA4B64"/>
    <w:rsid w:val="00EA4D40"/>
    <w:rsid w:val="00EA613E"/>
    <w:rsid w:val="00EA61C6"/>
    <w:rsid w:val="00EA645B"/>
    <w:rsid w:val="00EB0E83"/>
    <w:rsid w:val="00EB22DA"/>
    <w:rsid w:val="00EB5965"/>
    <w:rsid w:val="00EB5F97"/>
    <w:rsid w:val="00EB6817"/>
    <w:rsid w:val="00EB7068"/>
    <w:rsid w:val="00EB74C7"/>
    <w:rsid w:val="00EB7769"/>
    <w:rsid w:val="00EC0B02"/>
    <w:rsid w:val="00EC185A"/>
    <w:rsid w:val="00EC1D5E"/>
    <w:rsid w:val="00EC2ABF"/>
    <w:rsid w:val="00EC3A52"/>
    <w:rsid w:val="00EC46F5"/>
    <w:rsid w:val="00EC5E68"/>
    <w:rsid w:val="00ED197D"/>
    <w:rsid w:val="00ED22D5"/>
    <w:rsid w:val="00ED2AE0"/>
    <w:rsid w:val="00ED5746"/>
    <w:rsid w:val="00ED6DD6"/>
    <w:rsid w:val="00ED73D7"/>
    <w:rsid w:val="00ED7ED8"/>
    <w:rsid w:val="00EE1693"/>
    <w:rsid w:val="00EE1CAD"/>
    <w:rsid w:val="00EE3E96"/>
    <w:rsid w:val="00EE452D"/>
    <w:rsid w:val="00EE4ECB"/>
    <w:rsid w:val="00EE5897"/>
    <w:rsid w:val="00EE640D"/>
    <w:rsid w:val="00EE74B0"/>
    <w:rsid w:val="00EE7B95"/>
    <w:rsid w:val="00EF2DE6"/>
    <w:rsid w:val="00EF2F5E"/>
    <w:rsid w:val="00EF48F0"/>
    <w:rsid w:val="00EF4B54"/>
    <w:rsid w:val="00F0168E"/>
    <w:rsid w:val="00F022AA"/>
    <w:rsid w:val="00F040E5"/>
    <w:rsid w:val="00F05393"/>
    <w:rsid w:val="00F05739"/>
    <w:rsid w:val="00F1017D"/>
    <w:rsid w:val="00F12166"/>
    <w:rsid w:val="00F1267E"/>
    <w:rsid w:val="00F1347F"/>
    <w:rsid w:val="00F134D5"/>
    <w:rsid w:val="00F13808"/>
    <w:rsid w:val="00F158F1"/>
    <w:rsid w:val="00F16B1C"/>
    <w:rsid w:val="00F16CE4"/>
    <w:rsid w:val="00F21842"/>
    <w:rsid w:val="00F225B7"/>
    <w:rsid w:val="00F23149"/>
    <w:rsid w:val="00F23EEE"/>
    <w:rsid w:val="00F23FEA"/>
    <w:rsid w:val="00F25AD5"/>
    <w:rsid w:val="00F2661D"/>
    <w:rsid w:val="00F26A95"/>
    <w:rsid w:val="00F32AF7"/>
    <w:rsid w:val="00F333D2"/>
    <w:rsid w:val="00F33457"/>
    <w:rsid w:val="00F412FE"/>
    <w:rsid w:val="00F413D5"/>
    <w:rsid w:val="00F415DF"/>
    <w:rsid w:val="00F418A7"/>
    <w:rsid w:val="00F43A8F"/>
    <w:rsid w:val="00F44615"/>
    <w:rsid w:val="00F448BC"/>
    <w:rsid w:val="00F449F5"/>
    <w:rsid w:val="00F5224D"/>
    <w:rsid w:val="00F54D81"/>
    <w:rsid w:val="00F55C8E"/>
    <w:rsid w:val="00F608CE"/>
    <w:rsid w:val="00F60C08"/>
    <w:rsid w:val="00F60C39"/>
    <w:rsid w:val="00F61035"/>
    <w:rsid w:val="00F61E30"/>
    <w:rsid w:val="00F62422"/>
    <w:rsid w:val="00F62740"/>
    <w:rsid w:val="00F63902"/>
    <w:rsid w:val="00F65092"/>
    <w:rsid w:val="00F653A1"/>
    <w:rsid w:val="00F65D69"/>
    <w:rsid w:val="00F66703"/>
    <w:rsid w:val="00F66A64"/>
    <w:rsid w:val="00F728E1"/>
    <w:rsid w:val="00F73692"/>
    <w:rsid w:val="00F7512F"/>
    <w:rsid w:val="00F76C90"/>
    <w:rsid w:val="00F76E99"/>
    <w:rsid w:val="00F77956"/>
    <w:rsid w:val="00F816CC"/>
    <w:rsid w:val="00F82DB5"/>
    <w:rsid w:val="00F82ED6"/>
    <w:rsid w:val="00F834DD"/>
    <w:rsid w:val="00F859CF"/>
    <w:rsid w:val="00F8642D"/>
    <w:rsid w:val="00F87DD0"/>
    <w:rsid w:val="00F914C4"/>
    <w:rsid w:val="00F9355A"/>
    <w:rsid w:val="00F93E49"/>
    <w:rsid w:val="00F9516A"/>
    <w:rsid w:val="00F962C5"/>
    <w:rsid w:val="00F96D14"/>
    <w:rsid w:val="00F96E85"/>
    <w:rsid w:val="00FA0A56"/>
    <w:rsid w:val="00FA1907"/>
    <w:rsid w:val="00FA1D2C"/>
    <w:rsid w:val="00FA247C"/>
    <w:rsid w:val="00FA3EED"/>
    <w:rsid w:val="00FA4065"/>
    <w:rsid w:val="00FA5203"/>
    <w:rsid w:val="00FB1D45"/>
    <w:rsid w:val="00FB3719"/>
    <w:rsid w:val="00FB3C2B"/>
    <w:rsid w:val="00FB3CB0"/>
    <w:rsid w:val="00FB43EB"/>
    <w:rsid w:val="00FB4415"/>
    <w:rsid w:val="00FB5582"/>
    <w:rsid w:val="00FB6250"/>
    <w:rsid w:val="00FC0055"/>
    <w:rsid w:val="00FC0A93"/>
    <w:rsid w:val="00FC1081"/>
    <w:rsid w:val="00FC41B4"/>
    <w:rsid w:val="00FC53EA"/>
    <w:rsid w:val="00FC58B2"/>
    <w:rsid w:val="00FC5B20"/>
    <w:rsid w:val="00FC694D"/>
    <w:rsid w:val="00FD18AF"/>
    <w:rsid w:val="00FD2813"/>
    <w:rsid w:val="00FD31E8"/>
    <w:rsid w:val="00FD3315"/>
    <w:rsid w:val="00FD3EC0"/>
    <w:rsid w:val="00FD4F86"/>
    <w:rsid w:val="00FE0720"/>
    <w:rsid w:val="00FE2050"/>
    <w:rsid w:val="00FE3B59"/>
    <w:rsid w:val="00FE4574"/>
    <w:rsid w:val="00FE5725"/>
    <w:rsid w:val="00FE5782"/>
    <w:rsid w:val="00FE57A9"/>
    <w:rsid w:val="00FE5FA6"/>
    <w:rsid w:val="00FE6769"/>
    <w:rsid w:val="00FE7D61"/>
    <w:rsid w:val="00FE7E4F"/>
    <w:rsid w:val="00FF4363"/>
    <w:rsid w:val="00FF491A"/>
    <w:rsid w:val="00FF5533"/>
    <w:rsid w:val="00FF67F4"/>
    <w:rsid w:val="00FF693D"/>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8673"/>
    <o:shapelayout v:ext="edit">
      <o:idmap v:ext="edit" data="1"/>
    </o:shapelayout>
  </w:shapeDefaults>
  <w:decimalSymbol w:val=","/>
  <w:listSeparator w:val=";"/>
  <w14:docId w14:val="68468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locked="1" w:semiHidden="0" w:uiPriority="0" w:unhideWhenUsed="0"/>
    <w:lsdException w:name="heading 6" w:locked="1" w:semiHidden="0" w:uiPriority="0" w:unhideWhenUsed="0"/>
    <w:lsdException w:name="heading 7" w:locked="1" w:semiHidden="0" w:uiPriority="0" w:unhideWhenUsed="0"/>
    <w:lsdException w:name="heading 8" w:locked="1" w:semiHidden="0" w:uiPriority="0" w:unhideWhenUsed="0"/>
    <w:lsdException w:name="heading 9" w:locked="1"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unhideWhenUsed="0"/>
    <w:lsdException w:name="Default Paragraph Font" w:uiPriority="1"/>
    <w:lsdException w:name="Body Text" w:uiPriority="0" w:qFormat="1"/>
    <w:lsdException w:name="Subtitle" w:uiPriority="11" w:unhideWhenUsed="0"/>
    <w:lsdException w:name="Strong" w:uiPriority="22" w:unhideWhenUsed="0"/>
    <w:lsdException w:name="Emphasis" w:uiPriority="20" w:unhideWhenUsed="0"/>
    <w:lsdException w:name="Table Grid" w:semiHidden="0" w:uiPriority="59" w:unhideWhenUsed="0"/>
    <w:lsdException w:name="Placeholder Text" w:unhideWhenUsed="0"/>
    <w:lsdException w:name="No Spacing"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lsdException w:name="Quote" w:uiPriority="29" w:unhideWhenUsed="0"/>
    <w:lsdException w:name="Intense Quote"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lsdException w:name="Intense Emphasis" w:uiPriority="21" w:unhideWhenUsed="0"/>
    <w:lsdException w:name="Subtle Reference" w:uiPriority="31" w:unhideWhenUsed="0"/>
    <w:lsdException w:name="Intense Reference" w:uiPriority="32" w:unhideWhenUsed="0"/>
    <w:lsdException w:name="Book Title" w:uiPriority="33" w:unhideWhenUsed="0"/>
    <w:lsdException w:name="Bibliography" w:uiPriority="37"/>
    <w:lsdException w:name="TOC Heading" w:uiPriority="39" w:qFormat="1"/>
  </w:latentStyles>
  <w:style w:type="paragraph" w:default="1" w:styleId="Normal">
    <w:name w:val="Normal"/>
    <w:uiPriority w:val="99"/>
    <w:semiHidden/>
    <w:rsid w:val="00CB6A50"/>
    <w:rPr>
      <w:rFonts w:ascii="Garamond" w:hAnsi="Garamond"/>
      <w:sz w:val="24"/>
    </w:rPr>
  </w:style>
  <w:style w:type="paragraph" w:styleId="Rubrik1">
    <w:name w:val="heading 1"/>
    <w:next w:val="Brdtext"/>
    <w:qFormat/>
    <w:rsid w:val="00C57D1A"/>
    <w:pPr>
      <w:keepNext/>
      <w:numPr>
        <w:numId w:val="4"/>
      </w:numPr>
      <w:spacing w:before="420" w:after="120"/>
      <w:outlineLvl w:val="0"/>
    </w:pPr>
    <w:rPr>
      <w:rFonts w:ascii="Trebuchet MS" w:hAnsi="Trebuchet MS"/>
      <w:b/>
      <w:kern w:val="28"/>
      <w:sz w:val="30"/>
    </w:rPr>
  </w:style>
  <w:style w:type="paragraph" w:styleId="Rubrik2">
    <w:name w:val="heading 2"/>
    <w:basedOn w:val="Rubrik1"/>
    <w:next w:val="Brdtext"/>
    <w:qFormat/>
    <w:rsid w:val="00C57D1A"/>
    <w:pPr>
      <w:numPr>
        <w:ilvl w:val="1"/>
      </w:numPr>
      <w:spacing w:before="300" w:after="40"/>
      <w:outlineLvl w:val="1"/>
    </w:pPr>
    <w:rPr>
      <w:sz w:val="26"/>
    </w:rPr>
  </w:style>
  <w:style w:type="paragraph" w:styleId="Rubrik3">
    <w:name w:val="heading 3"/>
    <w:basedOn w:val="Rubrik1"/>
    <w:next w:val="Brdtext"/>
    <w:qFormat/>
    <w:rsid w:val="00C57D1A"/>
    <w:pPr>
      <w:numPr>
        <w:ilvl w:val="2"/>
      </w:numPr>
      <w:spacing w:before="220" w:after="0"/>
      <w:ind w:right="284"/>
      <w:outlineLvl w:val="2"/>
    </w:pPr>
    <w:rPr>
      <w:sz w:val="22"/>
    </w:rPr>
  </w:style>
  <w:style w:type="paragraph" w:styleId="Rubrik4">
    <w:name w:val="heading 4"/>
    <w:basedOn w:val="Rubrik3"/>
    <w:next w:val="Brdtext"/>
    <w:qFormat/>
    <w:rsid w:val="00C57D1A"/>
    <w:pPr>
      <w:numPr>
        <w:ilvl w:val="0"/>
        <w:numId w:val="0"/>
      </w:numPr>
      <w:ind w:right="0"/>
      <w:outlineLvl w:val="3"/>
    </w:pPr>
    <w:rPr>
      <w:rFonts w:ascii="Garamond" w:hAnsi="Garamond"/>
      <w:bCs/>
      <w:sz w:val="23"/>
      <w:szCs w:val="28"/>
    </w:rPr>
  </w:style>
  <w:style w:type="paragraph" w:styleId="Rubrik5">
    <w:name w:val="heading 5"/>
    <w:basedOn w:val="Normal"/>
    <w:next w:val="Normal"/>
    <w:semiHidden/>
    <w:locked/>
    <w:rsid w:val="00C57D1A"/>
    <w:pPr>
      <w:keepNext/>
      <w:numPr>
        <w:ilvl w:val="4"/>
        <w:numId w:val="4"/>
      </w:numPr>
      <w:spacing w:before="60"/>
      <w:outlineLvl w:val="4"/>
    </w:pPr>
    <w:rPr>
      <w:rFonts w:ascii="Arial Narrow" w:hAnsi="Arial Narrow"/>
      <w:b/>
      <w:sz w:val="28"/>
      <w:u w:val="single"/>
    </w:rPr>
  </w:style>
  <w:style w:type="paragraph" w:styleId="Rubrik6">
    <w:name w:val="heading 6"/>
    <w:basedOn w:val="Normal"/>
    <w:next w:val="Normal"/>
    <w:semiHidden/>
    <w:locked/>
    <w:rsid w:val="00C57D1A"/>
    <w:pPr>
      <w:numPr>
        <w:ilvl w:val="5"/>
        <w:numId w:val="4"/>
      </w:numPr>
      <w:spacing w:before="240" w:after="60"/>
      <w:outlineLvl w:val="5"/>
    </w:pPr>
    <w:rPr>
      <w:rFonts w:ascii="Times New Roman" w:hAnsi="Times New Roman"/>
      <w:b/>
      <w:bCs/>
      <w:szCs w:val="22"/>
    </w:rPr>
  </w:style>
  <w:style w:type="paragraph" w:styleId="Rubrik7">
    <w:name w:val="heading 7"/>
    <w:basedOn w:val="Normal"/>
    <w:next w:val="Normal"/>
    <w:semiHidden/>
    <w:locked/>
    <w:rsid w:val="00C57D1A"/>
    <w:pPr>
      <w:numPr>
        <w:ilvl w:val="6"/>
        <w:numId w:val="4"/>
      </w:numPr>
      <w:spacing w:before="240" w:after="60"/>
      <w:outlineLvl w:val="6"/>
    </w:pPr>
    <w:rPr>
      <w:rFonts w:ascii="Times New Roman" w:hAnsi="Times New Roman"/>
      <w:szCs w:val="24"/>
    </w:rPr>
  </w:style>
  <w:style w:type="paragraph" w:styleId="Rubrik8">
    <w:name w:val="heading 8"/>
    <w:basedOn w:val="Normal"/>
    <w:next w:val="Normal"/>
    <w:semiHidden/>
    <w:locked/>
    <w:rsid w:val="00C57D1A"/>
    <w:pPr>
      <w:numPr>
        <w:ilvl w:val="7"/>
        <w:numId w:val="4"/>
      </w:numPr>
      <w:spacing w:before="240" w:after="60"/>
      <w:outlineLvl w:val="7"/>
    </w:pPr>
    <w:rPr>
      <w:rFonts w:ascii="Times New Roman" w:hAnsi="Times New Roman"/>
      <w:i/>
      <w:iCs/>
      <w:szCs w:val="24"/>
    </w:rPr>
  </w:style>
  <w:style w:type="paragraph" w:styleId="Rubrik9">
    <w:name w:val="heading 9"/>
    <w:basedOn w:val="Normal"/>
    <w:next w:val="Normal"/>
    <w:semiHidden/>
    <w:locked/>
    <w:rsid w:val="00C57D1A"/>
    <w:pPr>
      <w:numPr>
        <w:ilvl w:val="8"/>
        <w:numId w:val="4"/>
      </w:numPr>
      <w:spacing w:before="240" w:after="60"/>
      <w:outlineLvl w:val="8"/>
    </w:pPr>
    <w:rPr>
      <w:rFonts w:ascii="Arial" w:hAnsi="Arial" w:cs="Arial"/>
      <w:szCs w:val="2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semiHidden/>
    <w:rsid w:val="00C57D1A"/>
    <w:pPr>
      <w:tabs>
        <w:tab w:val="center" w:pos="4536"/>
        <w:tab w:val="right" w:pos="9072"/>
      </w:tabs>
    </w:pPr>
  </w:style>
  <w:style w:type="paragraph" w:styleId="Sidfot">
    <w:name w:val="footer"/>
    <w:basedOn w:val="Normal"/>
    <w:semiHidden/>
    <w:rsid w:val="00C57D1A"/>
    <w:pPr>
      <w:tabs>
        <w:tab w:val="center" w:pos="4536"/>
        <w:tab w:val="right" w:pos="9072"/>
      </w:tabs>
      <w:jc w:val="center"/>
    </w:pPr>
    <w:rPr>
      <w:rFonts w:ascii="Trebuchet MS" w:hAnsi="Trebuchet MS"/>
      <w:sz w:val="14"/>
    </w:rPr>
  </w:style>
  <w:style w:type="table" w:styleId="Tabellrutnt">
    <w:name w:val="Table Grid"/>
    <w:basedOn w:val="Normaltabell"/>
    <w:semiHidden/>
    <w:rsid w:val="00C57D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rdtext-punktlista">
    <w:name w:val="Brödtext - punktlista"/>
    <w:basedOn w:val="Brdtext"/>
    <w:semiHidden/>
    <w:rsid w:val="00C57D1A"/>
    <w:pPr>
      <w:tabs>
        <w:tab w:val="num" w:pos="360"/>
      </w:tabs>
      <w:spacing w:before="0" w:after="130"/>
      <w:ind w:left="360" w:hanging="360"/>
    </w:pPr>
  </w:style>
  <w:style w:type="paragraph" w:customStyle="1" w:styleId="topheading">
    <w:name w:val="top_heading"/>
    <w:link w:val="topheadingChar"/>
    <w:semiHidden/>
    <w:rsid w:val="00C57D1A"/>
    <w:pPr>
      <w:spacing w:before="40"/>
    </w:pPr>
    <w:rPr>
      <w:rFonts w:ascii="Trebuchet MS" w:hAnsi="Trebuchet MS"/>
      <w:b/>
      <w:color w:val="808080"/>
      <w:sz w:val="10"/>
      <w:szCs w:val="11"/>
    </w:rPr>
  </w:style>
  <w:style w:type="character" w:customStyle="1" w:styleId="topheadingChar">
    <w:name w:val="top_heading Char"/>
    <w:basedOn w:val="Standardstycketeckensnitt"/>
    <w:link w:val="topheading"/>
    <w:rsid w:val="00C57D1A"/>
    <w:rPr>
      <w:rFonts w:ascii="Trebuchet MS" w:hAnsi="Trebuchet MS"/>
      <w:b/>
      <w:color w:val="808080"/>
      <w:sz w:val="10"/>
      <w:szCs w:val="11"/>
      <w:lang w:val="sv-SE" w:eastAsia="sv-SE" w:bidi="ar-SA"/>
    </w:rPr>
  </w:style>
  <w:style w:type="paragraph" w:customStyle="1" w:styleId="Bullet1Normal">
    <w:name w:val="Bullet 1 Normal"/>
    <w:basedOn w:val="Normal"/>
    <w:semiHidden/>
    <w:rsid w:val="00C57D1A"/>
    <w:pPr>
      <w:numPr>
        <w:numId w:val="1"/>
      </w:numPr>
      <w:tabs>
        <w:tab w:val="left" w:pos="960"/>
        <w:tab w:val="left" w:pos="1320"/>
        <w:tab w:val="left" w:pos="1680"/>
        <w:tab w:val="left" w:pos="2040"/>
        <w:tab w:val="left" w:pos="2400"/>
      </w:tabs>
      <w:spacing w:line="240" w:lineRule="exact"/>
    </w:pPr>
    <w:rPr>
      <w:lang w:val="en-GB"/>
    </w:rPr>
  </w:style>
  <w:style w:type="paragraph" w:styleId="Brdtext">
    <w:name w:val="Body Text"/>
    <w:link w:val="BrdtextChar"/>
    <w:qFormat/>
    <w:rsid w:val="00C57D1A"/>
    <w:pPr>
      <w:spacing w:before="80" w:after="140"/>
    </w:pPr>
    <w:rPr>
      <w:rFonts w:ascii="Garamond" w:hAnsi="Garamond"/>
      <w:sz w:val="24"/>
    </w:rPr>
  </w:style>
  <w:style w:type="paragraph" w:customStyle="1" w:styleId="Ingress">
    <w:name w:val="Ingress"/>
    <w:basedOn w:val="Brdtext"/>
    <w:next w:val="Brdtext"/>
    <w:uiPriority w:val="1"/>
    <w:qFormat/>
    <w:rsid w:val="00C57D1A"/>
    <w:rPr>
      <w:b/>
    </w:rPr>
  </w:style>
  <w:style w:type="paragraph" w:customStyle="1" w:styleId="toptext">
    <w:name w:val="top_text"/>
    <w:link w:val="toptextChar"/>
    <w:semiHidden/>
    <w:rsid w:val="00C57D1A"/>
    <w:rPr>
      <w:rFonts w:ascii="Trebuchet MS" w:hAnsi="Trebuchet MS"/>
      <w:sz w:val="18"/>
      <w:szCs w:val="11"/>
    </w:rPr>
  </w:style>
  <w:style w:type="character" w:customStyle="1" w:styleId="toptextChar">
    <w:name w:val="top_text Char"/>
    <w:basedOn w:val="Standardstycketeckensnitt"/>
    <w:link w:val="toptext"/>
    <w:rsid w:val="00C57D1A"/>
    <w:rPr>
      <w:rFonts w:ascii="Trebuchet MS" w:hAnsi="Trebuchet MS"/>
      <w:sz w:val="18"/>
      <w:szCs w:val="11"/>
      <w:lang w:val="sv-SE" w:eastAsia="sv-SE" w:bidi="ar-SA"/>
    </w:rPr>
  </w:style>
  <w:style w:type="paragraph" w:customStyle="1" w:styleId="Adressfalt">
    <w:name w:val="Adressfalt"/>
    <w:semiHidden/>
    <w:rsid w:val="00C57D1A"/>
    <w:rPr>
      <w:rFonts w:ascii="Trebuchet MS" w:hAnsi="Trebuchet MS"/>
      <w:sz w:val="16"/>
      <w:szCs w:val="18"/>
    </w:rPr>
  </w:style>
  <w:style w:type="character" w:styleId="Hyperlnk">
    <w:name w:val="Hyperlink"/>
    <w:basedOn w:val="Standardstycketeckensnitt"/>
    <w:uiPriority w:val="99"/>
    <w:rsid w:val="00C57D1A"/>
    <w:rPr>
      <w:color w:val="0000FF"/>
      <w:u w:val="single"/>
    </w:rPr>
  </w:style>
  <w:style w:type="paragraph" w:customStyle="1" w:styleId="hjalptext">
    <w:name w:val="hjalptext"/>
    <w:basedOn w:val="Brdtext"/>
    <w:next w:val="Brdtext"/>
    <w:link w:val="hjalptextChar"/>
    <w:semiHidden/>
    <w:rsid w:val="00C57D1A"/>
    <w:rPr>
      <w:color w:val="0000FF"/>
    </w:rPr>
  </w:style>
  <w:style w:type="paragraph" w:styleId="Innehll2">
    <w:name w:val="toc 2"/>
    <w:basedOn w:val="Innehll1"/>
    <w:next w:val="Normal"/>
    <w:autoRedefine/>
    <w:uiPriority w:val="39"/>
    <w:rsid w:val="00C57D1A"/>
    <w:pPr>
      <w:ind w:left="220"/>
    </w:pPr>
    <w:rPr>
      <w:b w:val="0"/>
      <w:sz w:val="20"/>
    </w:rPr>
  </w:style>
  <w:style w:type="paragraph" w:styleId="Innehll3">
    <w:name w:val="toc 3"/>
    <w:basedOn w:val="Innehll1"/>
    <w:next w:val="Normal"/>
    <w:autoRedefine/>
    <w:semiHidden/>
    <w:rsid w:val="00C57D1A"/>
    <w:pPr>
      <w:ind w:left="440"/>
    </w:pPr>
    <w:rPr>
      <w:sz w:val="16"/>
    </w:rPr>
  </w:style>
  <w:style w:type="paragraph" w:styleId="Innehll1">
    <w:name w:val="toc 1"/>
    <w:basedOn w:val="Normal"/>
    <w:next w:val="Brdtext"/>
    <w:autoRedefine/>
    <w:uiPriority w:val="39"/>
    <w:rsid w:val="00C57D1A"/>
    <w:pPr>
      <w:spacing w:after="40"/>
    </w:pPr>
    <w:rPr>
      <w:rFonts w:ascii="Trebuchet MS" w:hAnsi="Trebuchet MS"/>
      <w:b/>
    </w:rPr>
  </w:style>
  <w:style w:type="paragraph" w:styleId="Ballongtext">
    <w:name w:val="Balloon Text"/>
    <w:basedOn w:val="Normal"/>
    <w:semiHidden/>
    <w:rsid w:val="00C57D1A"/>
    <w:rPr>
      <w:rFonts w:ascii="Tahoma" w:hAnsi="Tahoma" w:cs="Tahoma"/>
      <w:sz w:val="16"/>
      <w:szCs w:val="16"/>
    </w:rPr>
  </w:style>
  <w:style w:type="character" w:styleId="AnvndHyperlnk">
    <w:name w:val="FollowedHyperlink"/>
    <w:basedOn w:val="Standardstycketeckensnitt"/>
    <w:semiHidden/>
    <w:rsid w:val="00C57D1A"/>
    <w:rPr>
      <w:color w:val="800080"/>
      <w:u w:val="single"/>
    </w:rPr>
  </w:style>
  <w:style w:type="paragraph" w:customStyle="1" w:styleId="Rubriknoname">
    <w:name w:val="Rubrik_noname"/>
    <w:basedOn w:val="Brdtext"/>
    <w:semiHidden/>
    <w:rsid w:val="00C57D1A"/>
    <w:rPr>
      <w:rFonts w:ascii="Trebuchet MS" w:hAnsi="Trebuchet MS"/>
      <w:b/>
      <w:szCs w:val="24"/>
    </w:rPr>
  </w:style>
  <w:style w:type="paragraph" w:customStyle="1" w:styleId="Lista-Numrerad">
    <w:name w:val="Lista - Numrerad"/>
    <w:basedOn w:val="Brdtext"/>
    <w:uiPriority w:val="1"/>
    <w:qFormat/>
    <w:rsid w:val="00C57D1A"/>
    <w:pPr>
      <w:numPr>
        <w:numId w:val="2"/>
      </w:numPr>
      <w:spacing w:before="0" w:after="40"/>
    </w:pPr>
  </w:style>
  <w:style w:type="paragraph" w:customStyle="1" w:styleId="Lista-Punkter">
    <w:name w:val="Lista - Punkter"/>
    <w:basedOn w:val="Brdtext"/>
    <w:uiPriority w:val="1"/>
    <w:qFormat/>
    <w:rsid w:val="00C57D1A"/>
    <w:pPr>
      <w:numPr>
        <w:numId w:val="3"/>
      </w:numPr>
      <w:spacing w:before="0" w:after="40"/>
    </w:pPr>
  </w:style>
  <w:style w:type="character" w:styleId="Kommentarsreferens">
    <w:name w:val="annotation reference"/>
    <w:basedOn w:val="Standardstycketeckensnitt"/>
    <w:semiHidden/>
    <w:rsid w:val="00C57D1A"/>
    <w:rPr>
      <w:sz w:val="16"/>
      <w:szCs w:val="16"/>
    </w:rPr>
  </w:style>
  <w:style w:type="paragraph" w:styleId="Kommentarer">
    <w:name w:val="annotation text"/>
    <w:basedOn w:val="Normal"/>
    <w:semiHidden/>
    <w:rsid w:val="00C57D1A"/>
    <w:rPr>
      <w:sz w:val="20"/>
    </w:rPr>
  </w:style>
  <w:style w:type="paragraph" w:styleId="Kommentarsmne">
    <w:name w:val="annotation subject"/>
    <w:basedOn w:val="Kommentarer"/>
    <w:next w:val="Kommentarer"/>
    <w:semiHidden/>
    <w:rsid w:val="00C57D1A"/>
    <w:rPr>
      <w:b/>
      <w:bCs/>
    </w:rPr>
  </w:style>
  <w:style w:type="table" w:styleId="Tabellrutnt1">
    <w:name w:val="Table Grid 1"/>
    <w:basedOn w:val="Normaltabell"/>
    <w:semiHidden/>
    <w:rsid w:val="00C57D1A"/>
    <w:rPr>
      <w:rFonts w:ascii="Trebuchet MS" w:hAnsi="Trebuchet MS"/>
      <w:sz w:val="18"/>
    </w:rPr>
    <w:tblPr>
      <w:tblStyleRowBandSize w:val="1"/>
      <w:tblBorders>
        <w:bottom w:val="single" w:sz="4" w:space="0" w:color="auto"/>
      </w:tblBorders>
      <w:tblCellMar>
        <w:left w:w="6" w:type="dxa"/>
        <w:right w:w="6" w:type="dxa"/>
      </w:tblCellMar>
    </w:tblPr>
    <w:tcPr>
      <w:shd w:val="clear" w:color="auto" w:fill="auto"/>
    </w:tcPr>
    <w:tblStylePr w:type="firstRow">
      <w:rPr>
        <w:rFonts w:ascii="Cambria" w:hAnsi="Cambria"/>
        <w:b/>
        <w:i w:val="0"/>
        <w:sz w:val="18"/>
      </w:rPr>
      <w:tblPr/>
      <w:tcPr>
        <w:shd w:val="clear" w:color="auto" w:fill="CCCCCC"/>
      </w:tcPr>
    </w:tblStylePr>
    <w:tblStylePr w:type="lastRow">
      <w:rPr>
        <w:i w:val="0"/>
        <w:iCs/>
      </w:rPr>
    </w:tblStylePr>
    <w:tblStylePr w:type="lastCol">
      <w:rPr>
        <w:i/>
        <w:iCs/>
      </w:rPr>
      <w:tblPr/>
      <w:tcPr>
        <w:tcBorders>
          <w:tl2br w:val="none" w:sz="0" w:space="0" w:color="auto"/>
          <w:tr2bl w:val="none" w:sz="0" w:space="0" w:color="auto"/>
        </w:tcBorders>
      </w:tcPr>
    </w:tblStylePr>
    <w:tblStylePr w:type="band2Horz">
      <w:tblPr/>
      <w:tcPr>
        <w:shd w:val="clear" w:color="auto" w:fill="E6E6E6"/>
      </w:tcPr>
    </w:tblStylePr>
  </w:style>
  <w:style w:type="character" w:customStyle="1" w:styleId="hjalptextChar">
    <w:name w:val="hjalptext Char"/>
    <w:basedOn w:val="Standardstycketeckensnitt"/>
    <w:link w:val="hjalptext"/>
    <w:rsid w:val="00C57D1A"/>
    <w:rPr>
      <w:rFonts w:ascii="Garamond" w:hAnsi="Garamond"/>
      <w:color w:val="0000FF"/>
      <w:sz w:val="24"/>
      <w:lang w:val="sv-SE" w:eastAsia="sv-SE" w:bidi="ar-SA"/>
    </w:rPr>
  </w:style>
  <w:style w:type="character" w:customStyle="1" w:styleId="BrdtextChar">
    <w:name w:val="Brödtext Char"/>
    <w:basedOn w:val="Standardstycketeckensnitt"/>
    <w:link w:val="Brdtext"/>
    <w:rsid w:val="00C57D1A"/>
    <w:rPr>
      <w:rFonts w:ascii="Garamond" w:hAnsi="Garamond"/>
      <w:sz w:val="24"/>
      <w:lang w:val="sv-SE" w:eastAsia="sv-SE" w:bidi="ar-SA"/>
    </w:rPr>
  </w:style>
  <w:style w:type="table" w:customStyle="1" w:styleId="Tabelllayout">
    <w:name w:val="Tabell_layout"/>
    <w:basedOn w:val="Normaltabell"/>
    <w:rsid w:val="004D740B"/>
    <w:rPr>
      <w:rFonts w:ascii="Trebuchet MS" w:hAnsi="Trebuchet MS"/>
      <w:sz w:val="18"/>
    </w:rPr>
    <w:tblPr>
      <w:tblStyleRowBandSize w:val="1"/>
      <w:tblBorders>
        <w:bottom w:val="single" w:sz="4" w:space="0" w:color="C0C0C0"/>
        <w:insideV w:val="single" w:sz="4" w:space="0" w:color="C0C0C0"/>
      </w:tblBorders>
    </w:tblPr>
    <w:tblStylePr w:type="firstRow">
      <w:rPr>
        <w:b/>
        <w:color w:val="auto"/>
      </w:rPr>
      <w:tblPr/>
      <w:tcPr>
        <w:shd w:val="clear" w:color="auto" w:fill="C0C0C0"/>
      </w:tcPr>
    </w:tblStylePr>
    <w:tblStylePr w:type="band1Horz">
      <w:tblPr/>
      <w:tcPr>
        <w:shd w:val="clear" w:color="auto" w:fill="F3F3F3"/>
      </w:tcPr>
    </w:tblStylePr>
  </w:style>
  <w:style w:type="paragraph" w:customStyle="1" w:styleId="Tabelltext">
    <w:name w:val="Tabell_text"/>
    <w:basedOn w:val="Normal"/>
    <w:uiPriority w:val="99"/>
    <w:qFormat/>
    <w:rsid w:val="004D740B"/>
    <w:pPr>
      <w:autoSpaceDE w:val="0"/>
      <w:autoSpaceDN w:val="0"/>
      <w:adjustRightInd w:val="0"/>
      <w:spacing w:before="80" w:after="20"/>
    </w:pPr>
    <w:rPr>
      <w:rFonts w:ascii="Trebuchet MS" w:hAnsi="Trebuchet MS" w:cs="Tahoma"/>
      <w:bCs/>
      <w:sz w:val="18"/>
      <w:szCs w:val="11"/>
    </w:rPr>
  </w:style>
  <w:style w:type="paragraph" w:styleId="Dokumentversikt">
    <w:name w:val="Document Map"/>
    <w:basedOn w:val="Normal"/>
    <w:link w:val="DokumentversiktChar"/>
    <w:uiPriority w:val="99"/>
    <w:semiHidden/>
    <w:unhideWhenUsed/>
    <w:rsid w:val="008847BD"/>
    <w:rPr>
      <w:rFonts w:ascii="Tahoma" w:hAnsi="Tahoma" w:cs="Tahoma"/>
      <w:sz w:val="16"/>
      <w:szCs w:val="16"/>
    </w:rPr>
  </w:style>
  <w:style w:type="character" w:customStyle="1" w:styleId="DokumentversiktChar">
    <w:name w:val="Dokumentöversikt Char"/>
    <w:basedOn w:val="Standardstycketeckensnitt"/>
    <w:link w:val="Dokumentversikt"/>
    <w:uiPriority w:val="99"/>
    <w:semiHidden/>
    <w:rsid w:val="008847BD"/>
    <w:rPr>
      <w:rFonts w:ascii="Tahoma" w:hAnsi="Tahoma" w:cs="Tahoma"/>
      <w:sz w:val="16"/>
      <w:szCs w:val="16"/>
    </w:rPr>
  </w:style>
  <w:style w:type="table" w:customStyle="1" w:styleId="Tabelllayoutfrg">
    <w:name w:val="Tabell_layout_färg"/>
    <w:basedOn w:val="Tabelllayout"/>
    <w:uiPriority w:val="99"/>
    <w:rsid w:val="00CB6A50"/>
    <w:tblPr/>
    <w:tblStylePr w:type="firstRow">
      <w:rPr>
        <w:b/>
        <w:color w:val="FFFFFF" w:themeColor="background1"/>
      </w:rPr>
      <w:tblPr/>
      <w:tcPr>
        <w:shd w:val="clear" w:color="auto" w:fill="CC654D"/>
      </w:tcPr>
    </w:tblStylePr>
    <w:tblStylePr w:type="band1Horz">
      <w:tblPr/>
      <w:tcPr>
        <w:shd w:val="clear" w:color="auto" w:fill="F3F3F3"/>
      </w:tcPr>
    </w:tblStylePr>
  </w:style>
  <w:style w:type="paragraph" w:styleId="Liststycke">
    <w:name w:val="List Paragraph"/>
    <w:basedOn w:val="Normal"/>
    <w:uiPriority w:val="34"/>
    <w:semiHidden/>
    <w:rsid w:val="006F436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locked="1" w:semiHidden="0" w:uiPriority="0" w:unhideWhenUsed="0"/>
    <w:lsdException w:name="heading 6" w:locked="1" w:semiHidden="0" w:uiPriority="0" w:unhideWhenUsed="0"/>
    <w:lsdException w:name="heading 7" w:locked="1" w:semiHidden="0" w:uiPriority="0" w:unhideWhenUsed="0"/>
    <w:lsdException w:name="heading 8" w:locked="1" w:semiHidden="0" w:uiPriority="0" w:unhideWhenUsed="0"/>
    <w:lsdException w:name="heading 9" w:locked="1"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unhideWhenUsed="0"/>
    <w:lsdException w:name="Default Paragraph Font" w:uiPriority="1"/>
    <w:lsdException w:name="Body Text" w:uiPriority="0" w:qFormat="1"/>
    <w:lsdException w:name="Subtitle" w:uiPriority="11" w:unhideWhenUsed="0"/>
    <w:lsdException w:name="Strong" w:uiPriority="22" w:unhideWhenUsed="0"/>
    <w:lsdException w:name="Emphasis" w:uiPriority="20" w:unhideWhenUsed="0"/>
    <w:lsdException w:name="Table Grid" w:semiHidden="0" w:uiPriority="59" w:unhideWhenUsed="0"/>
    <w:lsdException w:name="Placeholder Text" w:unhideWhenUsed="0"/>
    <w:lsdException w:name="No Spacing"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lsdException w:name="Quote" w:uiPriority="29" w:unhideWhenUsed="0"/>
    <w:lsdException w:name="Intense Quote"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lsdException w:name="Intense Emphasis" w:uiPriority="21" w:unhideWhenUsed="0"/>
    <w:lsdException w:name="Subtle Reference" w:uiPriority="31" w:unhideWhenUsed="0"/>
    <w:lsdException w:name="Intense Reference" w:uiPriority="32" w:unhideWhenUsed="0"/>
    <w:lsdException w:name="Book Title" w:uiPriority="33" w:unhideWhenUsed="0"/>
    <w:lsdException w:name="Bibliography" w:uiPriority="37"/>
    <w:lsdException w:name="TOC Heading" w:uiPriority="39" w:qFormat="1"/>
  </w:latentStyles>
  <w:style w:type="paragraph" w:default="1" w:styleId="Normal">
    <w:name w:val="Normal"/>
    <w:uiPriority w:val="99"/>
    <w:semiHidden/>
    <w:rsid w:val="00CB6A50"/>
    <w:rPr>
      <w:rFonts w:ascii="Garamond" w:hAnsi="Garamond"/>
      <w:sz w:val="24"/>
    </w:rPr>
  </w:style>
  <w:style w:type="paragraph" w:styleId="Rubrik1">
    <w:name w:val="heading 1"/>
    <w:next w:val="Brdtext"/>
    <w:qFormat/>
    <w:rsid w:val="00C57D1A"/>
    <w:pPr>
      <w:keepNext/>
      <w:numPr>
        <w:numId w:val="4"/>
      </w:numPr>
      <w:spacing w:before="420" w:after="120"/>
      <w:outlineLvl w:val="0"/>
    </w:pPr>
    <w:rPr>
      <w:rFonts w:ascii="Trebuchet MS" w:hAnsi="Trebuchet MS"/>
      <w:b/>
      <w:kern w:val="28"/>
      <w:sz w:val="30"/>
    </w:rPr>
  </w:style>
  <w:style w:type="paragraph" w:styleId="Rubrik2">
    <w:name w:val="heading 2"/>
    <w:basedOn w:val="Rubrik1"/>
    <w:next w:val="Brdtext"/>
    <w:qFormat/>
    <w:rsid w:val="00C57D1A"/>
    <w:pPr>
      <w:numPr>
        <w:ilvl w:val="1"/>
      </w:numPr>
      <w:spacing w:before="300" w:after="40"/>
      <w:outlineLvl w:val="1"/>
    </w:pPr>
    <w:rPr>
      <w:sz w:val="26"/>
    </w:rPr>
  </w:style>
  <w:style w:type="paragraph" w:styleId="Rubrik3">
    <w:name w:val="heading 3"/>
    <w:basedOn w:val="Rubrik1"/>
    <w:next w:val="Brdtext"/>
    <w:qFormat/>
    <w:rsid w:val="00C57D1A"/>
    <w:pPr>
      <w:numPr>
        <w:ilvl w:val="2"/>
      </w:numPr>
      <w:spacing w:before="220" w:after="0"/>
      <w:ind w:right="284"/>
      <w:outlineLvl w:val="2"/>
    </w:pPr>
    <w:rPr>
      <w:sz w:val="22"/>
    </w:rPr>
  </w:style>
  <w:style w:type="paragraph" w:styleId="Rubrik4">
    <w:name w:val="heading 4"/>
    <w:basedOn w:val="Rubrik3"/>
    <w:next w:val="Brdtext"/>
    <w:qFormat/>
    <w:rsid w:val="00C57D1A"/>
    <w:pPr>
      <w:numPr>
        <w:ilvl w:val="0"/>
        <w:numId w:val="0"/>
      </w:numPr>
      <w:ind w:right="0"/>
      <w:outlineLvl w:val="3"/>
    </w:pPr>
    <w:rPr>
      <w:rFonts w:ascii="Garamond" w:hAnsi="Garamond"/>
      <w:bCs/>
      <w:sz w:val="23"/>
      <w:szCs w:val="28"/>
    </w:rPr>
  </w:style>
  <w:style w:type="paragraph" w:styleId="Rubrik5">
    <w:name w:val="heading 5"/>
    <w:basedOn w:val="Normal"/>
    <w:next w:val="Normal"/>
    <w:semiHidden/>
    <w:locked/>
    <w:rsid w:val="00C57D1A"/>
    <w:pPr>
      <w:keepNext/>
      <w:numPr>
        <w:ilvl w:val="4"/>
        <w:numId w:val="4"/>
      </w:numPr>
      <w:spacing w:before="60"/>
      <w:outlineLvl w:val="4"/>
    </w:pPr>
    <w:rPr>
      <w:rFonts w:ascii="Arial Narrow" w:hAnsi="Arial Narrow"/>
      <w:b/>
      <w:sz w:val="28"/>
      <w:u w:val="single"/>
    </w:rPr>
  </w:style>
  <w:style w:type="paragraph" w:styleId="Rubrik6">
    <w:name w:val="heading 6"/>
    <w:basedOn w:val="Normal"/>
    <w:next w:val="Normal"/>
    <w:semiHidden/>
    <w:locked/>
    <w:rsid w:val="00C57D1A"/>
    <w:pPr>
      <w:numPr>
        <w:ilvl w:val="5"/>
        <w:numId w:val="4"/>
      </w:numPr>
      <w:spacing w:before="240" w:after="60"/>
      <w:outlineLvl w:val="5"/>
    </w:pPr>
    <w:rPr>
      <w:rFonts w:ascii="Times New Roman" w:hAnsi="Times New Roman"/>
      <w:b/>
      <w:bCs/>
      <w:szCs w:val="22"/>
    </w:rPr>
  </w:style>
  <w:style w:type="paragraph" w:styleId="Rubrik7">
    <w:name w:val="heading 7"/>
    <w:basedOn w:val="Normal"/>
    <w:next w:val="Normal"/>
    <w:semiHidden/>
    <w:locked/>
    <w:rsid w:val="00C57D1A"/>
    <w:pPr>
      <w:numPr>
        <w:ilvl w:val="6"/>
        <w:numId w:val="4"/>
      </w:numPr>
      <w:spacing w:before="240" w:after="60"/>
      <w:outlineLvl w:val="6"/>
    </w:pPr>
    <w:rPr>
      <w:rFonts w:ascii="Times New Roman" w:hAnsi="Times New Roman"/>
      <w:szCs w:val="24"/>
    </w:rPr>
  </w:style>
  <w:style w:type="paragraph" w:styleId="Rubrik8">
    <w:name w:val="heading 8"/>
    <w:basedOn w:val="Normal"/>
    <w:next w:val="Normal"/>
    <w:semiHidden/>
    <w:locked/>
    <w:rsid w:val="00C57D1A"/>
    <w:pPr>
      <w:numPr>
        <w:ilvl w:val="7"/>
        <w:numId w:val="4"/>
      </w:numPr>
      <w:spacing w:before="240" w:after="60"/>
      <w:outlineLvl w:val="7"/>
    </w:pPr>
    <w:rPr>
      <w:rFonts w:ascii="Times New Roman" w:hAnsi="Times New Roman"/>
      <w:i/>
      <w:iCs/>
      <w:szCs w:val="24"/>
    </w:rPr>
  </w:style>
  <w:style w:type="paragraph" w:styleId="Rubrik9">
    <w:name w:val="heading 9"/>
    <w:basedOn w:val="Normal"/>
    <w:next w:val="Normal"/>
    <w:semiHidden/>
    <w:locked/>
    <w:rsid w:val="00C57D1A"/>
    <w:pPr>
      <w:numPr>
        <w:ilvl w:val="8"/>
        <w:numId w:val="4"/>
      </w:numPr>
      <w:spacing w:before="240" w:after="60"/>
      <w:outlineLvl w:val="8"/>
    </w:pPr>
    <w:rPr>
      <w:rFonts w:ascii="Arial" w:hAnsi="Arial" w:cs="Arial"/>
      <w:szCs w:val="2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semiHidden/>
    <w:rsid w:val="00C57D1A"/>
    <w:pPr>
      <w:tabs>
        <w:tab w:val="center" w:pos="4536"/>
        <w:tab w:val="right" w:pos="9072"/>
      </w:tabs>
    </w:pPr>
  </w:style>
  <w:style w:type="paragraph" w:styleId="Sidfot">
    <w:name w:val="footer"/>
    <w:basedOn w:val="Normal"/>
    <w:semiHidden/>
    <w:rsid w:val="00C57D1A"/>
    <w:pPr>
      <w:tabs>
        <w:tab w:val="center" w:pos="4536"/>
        <w:tab w:val="right" w:pos="9072"/>
      </w:tabs>
      <w:jc w:val="center"/>
    </w:pPr>
    <w:rPr>
      <w:rFonts w:ascii="Trebuchet MS" w:hAnsi="Trebuchet MS"/>
      <w:sz w:val="14"/>
    </w:rPr>
  </w:style>
  <w:style w:type="table" w:styleId="Tabellrutnt">
    <w:name w:val="Table Grid"/>
    <w:basedOn w:val="Normaltabell"/>
    <w:semiHidden/>
    <w:rsid w:val="00C57D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rdtext-punktlista">
    <w:name w:val="Brödtext - punktlista"/>
    <w:basedOn w:val="Brdtext"/>
    <w:semiHidden/>
    <w:rsid w:val="00C57D1A"/>
    <w:pPr>
      <w:tabs>
        <w:tab w:val="num" w:pos="360"/>
      </w:tabs>
      <w:spacing w:before="0" w:after="130"/>
      <w:ind w:left="360" w:hanging="360"/>
    </w:pPr>
  </w:style>
  <w:style w:type="paragraph" w:customStyle="1" w:styleId="topheading">
    <w:name w:val="top_heading"/>
    <w:link w:val="topheadingChar"/>
    <w:semiHidden/>
    <w:rsid w:val="00C57D1A"/>
    <w:pPr>
      <w:spacing w:before="40"/>
    </w:pPr>
    <w:rPr>
      <w:rFonts w:ascii="Trebuchet MS" w:hAnsi="Trebuchet MS"/>
      <w:b/>
      <w:color w:val="808080"/>
      <w:sz w:val="10"/>
      <w:szCs w:val="11"/>
    </w:rPr>
  </w:style>
  <w:style w:type="character" w:customStyle="1" w:styleId="topheadingChar">
    <w:name w:val="top_heading Char"/>
    <w:basedOn w:val="Standardstycketeckensnitt"/>
    <w:link w:val="topheading"/>
    <w:rsid w:val="00C57D1A"/>
    <w:rPr>
      <w:rFonts w:ascii="Trebuchet MS" w:hAnsi="Trebuchet MS"/>
      <w:b/>
      <w:color w:val="808080"/>
      <w:sz w:val="10"/>
      <w:szCs w:val="11"/>
      <w:lang w:val="sv-SE" w:eastAsia="sv-SE" w:bidi="ar-SA"/>
    </w:rPr>
  </w:style>
  <w:style w:type="paragraph" w:customStyle="1" w:styleId="Bullet1Normal">
    <w:name w:val="Bullet 1 Normal"/>
    <w:basedOn w:val="Normal"/>
    <w:semiHidden/>
    <w:rsid w:val="00C57D1A"/>
    <w:pPr>
      <w:numPr>
        <w:numId w:val="1"/>
      </w:numPr>
      <w:tabs>
        <w:tab w:val="left" w:pos="960"/>
        <w:tab w:val="left" w:pos="1320"/>
        <w:tab w:val="left" w:pos="1680"/>
        <w:tab w:val="left" w:pos="2040"/>
        <w:tab w:val="left" w:pos="2400"/>
      </w:tabs>
      <w:spacing w:line="240" w:lineRule="exact"/>
    </w:pPr>
    <w:rPr>
      <w:lang w:val="en-GB"/>
    </w:rPr>
  </w:style>
  <w:style w:type="paragraph" w:styleId="Brdtext">
    <w:name w:val="Body Text"/>
    <w:link w:val="BrdtextChar"/>
    <w:qFormat/>
    <w:rsid w:val="00C57D1A"/>
    <w:pPr>
      <w:spacing w:before="80" w:after="140"/>
    </w:pPr>
    <w:rPr>
      <w:rFonts w:ascii="Garamond" w:hAnsi="Garamond"/>
      <w:sz w:val="24"/>
    </w:rPr>
  </w:style>
  <w:style w:type="paragraph" w:customStyle="1" w:styleId="Ingress">
    <w:name w:val="Ingress"/>
    <w:basedOn w:val="Brdtext"/>
    <w:next w:val="Brdtext"/>
    <w:uiPriority w:val="1"/>
    <w:qFormat/>
    <w:rsid w:val="00C57D1A"/>
    <w:rPr>
      <w:b/>
    </w:rPr>
  </w:style>
  <w:style w:type="paragraph" w:customStyle="1" w:styleId="toptext">
    <w:name w:val="top_text"/>
    <w:link w:val="toptextChar"/>
    <w:semiHidden/>
    <w:rsid w:val="00C57D1A"/>
    <w:rPr>
      <w:rFonts w:ascii="Trebuchet MS" w:hAnsi="Trebuchet MS"/>
      <w:sz w:val="18"/>
      <w:szCs w:val="11"/>
    </w:rPr>
  </w:style>
  <w:style w:type="character" w:customStyle="1" w:styleId="toptextChar">
    <w:name w:val="top_text Char"/>
    <w:basedOn w:val="Standardstycketeckensnitt"/>
    <w:link w:val="toptext"/>
    <w:rsid w:val="00C57D1A"/>
    <w:rPr>
      <w:rFonts w:ascii="Trebuchet MS" w:hAnsi="Trebuchet MS"/>
      <w:sz w:val="18"/>
      <w:szCs w:val="11"/>
      <w:lang w:val="sv-SE" w:eastAsia="sv-SE" w:bidi="ar-SA"/>
    </w:rPr>
  </w:style>
  <w:style w:type="paragraph" w:customStyle="1" w:styleId="Adressfalt">
    <w:name w:val="Adressfalt"/>
    <w:semiHidden/>
    <w:rsid w:val="00C57D1A"/>
    <w:rPr>
      <w:rFonts w:ascii="Trebuchet MS" w:hAnsi="Trebuchet MS"/>
      <w:sz w:val="16"/>
      <w:szCs w:val="18"/>
    </w:rPr>
  </w:style>
  <w:style w:type="character" w:styleId="Hyperlnk">
    <w:name w:val="Hyperlink"/>
    <w:basedOn w:val="Standardstycketeckensnitt"/>
    <w:uiPriority w:val="99"/>
    <w:rsid w:val="00C57D1A"/>
    <w:rPr>
      <w:color w:val="0000FF"/>
      <w:u w:val="single"/>
    </w:rPr>
  </w:style>
  <w:style w:type="paragraph" w:customStyle="1" w:styleId="hjalptext">
    <w:name w:val="hjalptext"/>
    <w:basedOn w:val="Brdtext"/>
    <w:next w:val="Brdtext"/>
    <w:link w:val="hjalptextChar"/>
    <w:semiHidden/>
    <w:rsid w:val="00C57D1A"/>
    <w:rPr>
      <w:color w:val="0000FF"/>
    </w:rPr>
  </w:style>
  <w:style w:type="paragraph" w:styleId="Innehll2">
    <w:name w:val="toc 2"/>
    <w:basedOn w:val="Innehll1"/>
    <w:next w:val="Normal"/>
    <w:autoRedefine/>
    <w:uiPriority w:val="39"/>
    <w:rsid w:val="00C57D1A"/>
    <w:pPr>
      <w:ind w:left="220"/>
    </w:pPr>
    <w:rPr>
      <w:b w:val="0"/>
      <w:sz w:val="20"/>
    </w:rPr>
  </w:style>
  <w:style w:type="paragraph" w:styleId="Innehll3">
    <w:name w:val="toc 3"/>
    <w:basedOn w:val="Innehll1"/>
    <w:next w:val="Normal"/>
    <w:autoRedefine/>
    <w:semiHidden/>
    <w:rsid w:val="00C57D1A"/>
    <w:pPr>
      <w:ind w:left="440"/>
    </w:pPr>
    <w:rPr>
      <w:sz w:val="16"/>
    </w:rPr>
  </w:style>
  <w:style w:type="paragraph" w:styleId="Innehll1">
    <w:name w:val="toc 1"/>
    <w:basedOn w:val="Normal"/>
    <w:next w:val="Brdtext"/>
    <w:autoRedefine/>
    <w:uiPriority w:val="39"/>
    <w:rsid w:val="00C57D1A"/>
    <w:pPr>
      <w:spacing w:after="40"/>
    </w:pPr>
    <w:rPr>
      <w:rFonts w:ascii="Trebuchet MS" w:hAnsi="Trebuchet MS"/>
      <w:b/>
    </w:rPr>
  </w:style>
  <w:style w:type="paragraph" w:styleId="Ballongtext">
    <w:name w:val="Balloon Text"/>
    <w:basedOn w:val="Normal"/>
    <w:semiHidden/>
    <w:rsid w:val="00C57D1A"/>
    <w:rPr>
      <w:rFonts w:ascii="Tahoma" w:hAnsi="Tahoma" w:cs="Tahoma"/>
      <w:sz w:val="16"/>
      <w:szCs w:val="16"/>
    </w:rPr>
  </w:style>
  <w:style w:type="character" w:styleId="AnvndHyperlnk">
    <w:name w:val="FollowedHyperlink"/>
    <w:basedOn w:val="Standardstycketeckensnitt"/>
    <w:semiHidden/>
    <w:rsid w:val="00C57D1A"/>
    <w:rPr>
      <w:color w:val="800080"/>
      <w:u w:val="single"/>
    </w:rPr>
  </w:style>
  <w:style w:type="paragraph" w:customStyle="1" w:styleId="Rubriknoname">
    <w:name w:val="Rubrik_noname"/>
    <w:basedOn w:val="Brdtext"/>
    <w:semiHidden/>
    <w:rsid w:val="00C57D1A"/>
    <w:rPr>
      <w:rFonts w:ascii="Trebuchet MS" w:hAnsi="Trebuchet MS"/>
      <w:b/>
      <w:szCs w:val="24"/>
    </w:rPr>
  </w:style>
  <w:style w:type="paragraph" w:customStyle="1" w:styleId="Lista-Numrerad">
    <w:name w:val="Lista - Numrerad"/>
    <w:basedOn w:val="Brdtext"/>
    <w:uiPriority w:val="1"/>
    <w:qFormat/>
    <w:rsid w:val="00C57D1A"/>
    <w:pPr>
      <w:numPr>
        <w:numId w:val="2"/>
      </w:numPr>
      <w:spacing w:before="0" w:after="40"/>
    </w:pPr>
  </w:style>
  <w:style w:type="paragraph" w:customStyle="1" w:styleId="Lista-Punkter">
    <w:name w:val="Lista - Punkter"/>
    <w:basedOn w:val="Brdtext"/>
    <w:uiPriority w:val="1"/>
    <w:qFormat/>
    <w:rsid w:val="00C57D1A"/>
    <w:pPr>
      <w:numPr>
        <w:numId w:val="3"/>
      </w:numPr>
      <w:spacing w:before="0" w:after="40"/>
    </w:pPr>
  </w:style>
  <w:style w:type="character" w:styleId="Kommentarsreferens">
    <w:name w:val="annotation reference"/>
    <w:basedOn w:val="Standardstycketeckensnitt"/>
    <w:semiHidden/>
    <w:rsid w:val="00C57D1A"/>
    <w:rPr>
      <w:sz w:val="16"/>
      <w:szCs w:val="16"/>
    </w:rPr>
  </w:style>
  <w:style w:type="paragraph" w:styleId="Kommentarer">
    <w:name w:val="annotation text"/>
    <w:basedOn w:val="Normal"/>
    <w:semiHidden/>
    <w:rsid w:val="00C57D1A"/>
    <w:rPr>
      <w:sz w:val="20"/>
    </w:rPr>
  </w:style>
  <w:style w:type="paragraph" w:styleId="Kommentarsmne">
    <w:name w:val="annotation subject"/>
    <w:basedOn w:val="Kommentarer"/>
    <w:next w:val="Kommentarer"/>
    <w:semiHidden/>
    <w:rsid w:val="00C57D1A"/>
    <w:rPr>
      <w:b/>
      <w:bCs/>
    </w:rPr>
  </w:style>
  <w:style w:type="table" w:styleId="Tabellrutnt1">
    <w:name w:val="Table Grid 1"/>
    <w:basedOn w:val="Normaltabell"/>
    <w:semiHidden/>
    <w:rsid w:val="00C57D1A"/>
    <w:rPr>
      <w:rFonts w:ascii="Trebuchet MS" w:hAnsi="Trebuchet MS"/>
      <w:sz w:val="18"/>
    </w:rPr>
    <w:tblPr>
      <w:tblStyleRowBandSize w:val="1"/>
      <w:tblBorders>
        <w:bottom w:val="single" w:sz="4" w:space="0" w:color="auto"/>
      </w:tblBorders>
      <w:tblCellMar>
        <w:left w:w="6" w:type="dxa"/>
        <w:right w:w="6" w:type="dxa"/>
      </w:tblCellMar>
    </w:tblPr>
    <w:tcPr>
      <w:shd w:val="clear" w:color="auto" w:fill="auto"/>
    </w:tcPr>
    <w:tblStylePr w:type="firstRow">
      <w:rPr>
        <w:rFonts w:ascii="Cambria" w:hAnsi="Cambria"/>
        <w:b/>
        <w:i w:val="0"/>
        <w:sz w:val="18"/>
      </w:rPr>
      <w:tblPr/>
      <w:tcPr>
        <w:shd w:val="clear" w:color="auto" w:fill="CCCCCC"/>
      </w:tcPr>
    </w:tblStylePr>
    <w:tblStylePr w:type="lastRow">
      <w:rPr>
        <w:i w:val="0"/>
        <w:iCs/>
      </w:rPr>
    </w:tblStylePr>
    <w:tblStylePr w:type="lastCol">
      <w:rPr>
        <w:i/>
        <w:iCs/>
      </w:rPr>
      <w:tblPr/>
      <w:tcPr>
        <w:tcBorders>
          <w:tl2br w:val="none" w:sz="0" w:space="0" w:color="auto"/>
          <w:tr2bl w:val="none" w:sz="0" w:space="0" w:color="auto"/>
        </w:tcBorders>
      </w:tcPr>
    </w:tblStylePr>
    <w:tblStylePr w:type="band2Horz">
      <w:tblPr/>
      <w:tcPr>
        <w:shd w:val="clear" w:color="auto" w:fill="E6E6E6"/>
      </w:tcPr>
    </w:tblStylePr>
  </w:style>
  <w:style w:type="character" w:customStyle="1" w:styleId="hjalptextChar">
    <w:name w:val="hjalptext Char"/>
    <w:basedOn w:val="Standardstycketeckensnitt"/>
    <w:link w:val="hjalptext"/>
    <w:rsid w:val="00C57D1A"/>
    <w:rPr>
      <w:rFonts w:ascii="Garamond" w:hAnsi="Garamond"/>
      <w:color w:val="0000FF"/>
      <w:sz w:val="24"/>
      <w:lang w:val="sv-SE" w:eastAsia="sv-SE" w:bidi="ar-SA"/>
    </w:rPr>
  </w:style>
  <w:style w:type="character" w:customStyle="1" w:styleId="BrdtextChar">
    <w:name w:val="Brödtext Char"/>
    <w:basedOn w:val="Standardstycketeckensnitt"/>
    <w:link w:val="Brdtext"/>
    <w:rsid w:val="00C57D1A"/>
    <w:rPr>
      <w:rFonts w:ascii="Garamond" w:hAnsi="Garamond"/>
      <w:sz w:val="24"/>
      <w:lang w:val="sv-SE" w:eastAsia="sv-SE" w:bidi="ar-SA"/>
    </w:rPr>
  </w:style>
  <w:style w:type="table" w:customStyle="1" w:styleId="Tabelllayout">
    <w:name w:val="Tabell_layout"/>
    <w:basedOn w:val="Normaltabell"/>
    <w:rsid w:val="004D740B"/>
    <w:rPr>
      <w:rFonts w:ascii="Trebuchet MS" w:hAnsi="Trebuchet MS"/>
      <w:sz w:val="18"/>
    </w:rPr>
    <w:tblPr>
      <w:tblStyleRowBandSize w:val="1"/>
      <w:tblBorders>
        <w:bottom w:val="single" w:sz="4" w:space="0" w:color="C0C0C0"/>
        <w:insideV w:val="single" w:sz="4" w:space="0" w:color="C0C0C0"/>
      </w:tblBorders>
    </w:tblPr>
    <w:tblStylePr w:type="firstRow">
      <w:rPr>
        <w:b/>
        <w:color w:val="auto"/>
      </w:rPr>
      <w:tblPr/>
      <w:tcPr>
        <w:shd w:val="clear" w:color="auto" w:fill="C0C0C0"/>
      </w:tcPr>
    </w:tblStylePr>
    <w:tblStylePr w:type="band1Horz">
      <w:tblPr/>
      <w:tcPr>
        <w:shd w:val="clear" w:color="auto" w:fill="F3F3F3"/>
      </w:tcPr>
    </w:tblStylePr>
  </w:style>
  <w:style w:type="paragraph" w:customStyle="1" w:styleId="Tabelltext">
    <w:name w:val="Tabell_text"/>
    <w:basedOn w:val="Normal"/>
    <w:uiPriority w:val="99"/>
    <w:qFormat/>
    <w:rsid w:val="004D740B"/>
    <w:pPr>
      <w:autoSpaceDE w:val="0"/>
      <w:autoSpaceDN w:val="0"/>
      <w:adjustRightInd w:val="0"/>
      <w:spacing w:before="80" w:after="20"/>
    </w:pPr>
    <w:rPr>
      <w:rFonts w:ascii="Trebuchet MS" w:hAnsi="Trebuchet MS" w:cs="Tahoma"/>
      <w:bCs/>
      <w:sz w:val="18"/>
      <w:szCs w:val="11"/>
    </w:rPr>
  </w:style>
  <w:style w:type="paragraph" w:styleId="Dokumentversikt">
    <w:name w:val="Document Map"/>
    <w:basedOn w:val="Normal"/>
    <w:link w:val="DokumentversiktChar"/>
    <w:uiPriority w:val="99"/>
    <w:semiHidden/>
    <w:unhideWhenUsed/>
    <w:rsid w:val="008847BD"/>
    <w:rPr>
      <w:rFonts w:ascii="Tahoma" w:hAnsi="Tahoma" w:cs="Tahoma"/>
      <w:sz w:val="16"/>
      <w:szCs w:val="16"/>
    </w:rPr>
  </w:style>
  <w:style w:type="character" w:customStyle="1" w:styleId="DokumentversiktChar">
    <w:name w:val="Dokumentöversikt Char"/>
    <w:basedOn w:val="Standardstycketeckensnitt"/>
    <w:link w:val="Dokumentversikt"/>
    <w:uiPriority w:val="99"/>
    <w:semiHidden/>
    <w:rsid w:val="008847BD"/>
    <w:rPr>
      <w:rFonts w:ascii="Tahoma" w:hAnsi="Tahoma" w:cs="Tahoma"/>
      <w:sz w:val="16"/>
      <w:szCs w:val="16"/>
    </w:rPr>
  </w:style>
  <w:style w:type="table" w:customStyle="1" w:styleId="Tabelllayoutfrg">
    <w:name w:val="Tabell_layout_färg"/>
    <w:basedOn w:val="Tabelllayout"/>
    <w:uiPriority w:val="99"/>
    <w:rsid w:val="00CB6A50"/>
    <w:tblPr/>
    <w:tblStylePr w:type="firstRow">
      <w:rPr>
        <w:b/>
        <w:color w:val="FFFFFF" w:themeColor="background1"/>
      </w:rPr>
      <w:tblPr/>
      <w:tcPr>
        <w:shd w:val="clear" w:color="auto" w:fill="CC654D"/>
      </w:tcPr>
    </w:tblStylePr>
    <w:tblStylePr w:type="band1Horz">
      <w:tblPr/>
      <w:tcPr>
        <w:shd w:val="clear" w:color="auto" w:fill="F3F3F3"/>
      </w:tcPr>
    </w:tblStylePr>
  </w:style>
  <w:style w:type="paragraph" w:styleId="Liststycke">
    <w:name w:val="List Paragraph"/>
    <w:basedOn w:val="Normal"/>
    <w:uiPriority w:val="34"/>
    <w:semiHidden/>
    <w:rsid w:val="006F43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692263">
      <w:bodyDiv w:val="1"/>
      <w:marLeft w:val="0"/>
      <w:marRight w:val="0"/>
      <w:marTop w:val="0"/>
      <w:marBottom w:val="0"/>
      <w:divBdr>
        <w:top w:val="none" w:sz="0" w:space="0" w:color="auto"/>
        <w:left w:val="none" w:sz="0" w:space="0" w:color="auto"/>
        <w:bottom w:val="none" w:sz="0" w:space="0" w:color="auto"/>
        <w:right w:val="none" w:sz="0" w:space="0" w:color="auto"/>
      </w:divBdr>
      <w:divsChild>
        <w:div w:id="1781492323">
          <w:marLeft w:val="0"/>
          <w:marRight w:val="0"/>
          <w:marTop w:val="100"/>
          <w:marBottom w:val="100"/>
          <w:divBdr>
            <w:top w:val="none" w:sz="0" w:space="0" w:color="auto"/>
            <w:left w:val="none" w:sz="0" w:space="0" w:color="auto"/>
            <w:bottom w:val="none" w:sz="0" w:space="0" w:color="auto"/>
            <w:right w:val="none" w:sz="0" w:space="0" w:color="auto"/>
          </w:divBdr>
          <w:divsChild>
            <w:div w:id="385373029">
              <w:marLeft w:val="0"/>
              <w:marRight w:val="0"/>
              <w:marTop w:val="0"/>
              <w:marBottom w:val="0"/>
              <w:divBdr>
                <w:top w:val="none" w:sz="0" w:space="0" w:color="auto"/>
                <w:left w:val="none" w:sz="0" w:space="0" w:color="auto"/>
                <w:bottom w:val="none" w:sz="0" w:space="0" w:color="auto"/>
                <w:right w:val="none" w:sz="0" w:space="0" w:color="auto"/>
              </w:divBdr>
              <w:divsChild>
                <w:div w:id="258107143">
                  <w:marLeft w:val="0"/>
                  <w:marRight w:val="0"/>
                  <w:marTop w:val="0"/>
                  <w:marBottom w:val="0"/>
                  <w:divBdr>
                    <w:top w:val="none" w:sz="0" w:space="0" w:color="auto"/>
                    <w:left w:val="none" w:sz="0" w:space="0" w:color="auto"/>
                    <w:bottom w:val="none" w:sz="0" w:space="0" w:color="auto"/>
                    <w:right w:val="none" w:sz="0" w:space="0" w:color="auto"/>
                  </w:divBdr>
                  <w:divsChild>
                    <w:div w:id="6332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295982">
      <w:bodyDiv w:val="1"/>
      <w:marLeft w:val="0"/>
      <w:marRight w:val="0"/>
      <w:marTop w:val="0"/>
      <w:marBottom w:val="0"/>
      <w:divBdr>
        <w:top w:val="none" w:sz="0" w:space="0" w:color="auto"/>
        <w:left w:val="none" w:sz="0" w:space="0" w:color="auto"/>
        <w:bottom w:val="none" w:sz="0" w:space="0" w:color="auto"/>
        <w:right w:val="none" w:sz="0" w:space="0" w:color="auto"/>
      </w:divBdr>
      <w:divsChild>
        <w:div w:id="1621952773">
          <w:marLeft w:val="0"/>
          <w:marRight w:val="0"/>
          <w:marTop w:val="100"/>
          <w:marBottom w:val="100"/>
          <w:divBdr>
            <w:top w:val="none" w:sz="0" w:space="0" w:color="auto"/>
            <w:left w:val="none" w:sz="0" w:space="0" w:color="auto"/>
            <w:bottom w:val="none" w:sz="0" w:space="0" w:color="auto"/>
            <w:right w:val="none" w:sz="0" w:space="0" w:color="auto"/>
          </w:divBdr>
          <w:divsChild>
            <w:div w:id="113142107">
              <w:marLeft w:val="0"/>
              <w:marRight w:val="0"/>
              <w:marTop w:val="0"/>
              <w:marBottom w:val="0"/>
              <w:divBdr>
                <w:top w:val="none" w:sz="0" w:space="0" w:color="auto"/>
                <w:left w:val="none" w:sz="0" w:space="0" w:color="auto"/>
                <w:bottom w:val="none" w:sz="0" w:space="0" w:color="auto"/>
                <w:right w:val="none" w:sz="0" w:space="0" w:color="auto"/>
              </w:divBdr>
              <w:divsChild>
                <w:div w:id="509566386">
                  <w:marLeft w:val="0"/>
                  <w:marRight w:val="0"/>
                  <w:marTop w:val="0"/>
                  <w:marBottom w:val="0"/>
                  <w:divBdr>
                    <w:top w:val="none" w:sz="0" w:space="0" w:color="auto"/>
                    <w:left w:val="none" w:sz="0" w:space="0" w:color="auto"/>
                    <w:bottom w:val="none" w:sz="0" w:space="0" w:color="auto"/>
                    <w:right w:val="none" w:sz="0" w:space="0" w:color="auto"/>
                  </w:divBdr>
                  <w:divsChild>
                    <w:div w:id="2743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726495">
      <w:bodyDiv w:val="1"/>
      <w:marLeft w:val="0"/>
      <w:marRight w:val="0"/>
      <w:marTop w:val="0"/>
      <w:marBottom w:val="0"/>
      <w:divBdr>
        <w:top w:val="none" w:sz="0" w:space="0" w:color="auto"/>
        <w:left w:val="none" w:sz="0" w:space="0" w:color="auto"/>
        <w:bottom w:val="none" w:sz="0" w:space="0" w:color="auto"/>
        <w:right w:val="none" w:sz="0" w:space="0" w:color="auto"/>
      </w:divBdr>
    </w:div>
    <w:div w:id="1154222955">
      <w:bodyDiv w:val="1"/>
      <w:marLeft w:val="0"/>
      <w:marRight w:val="0"/>
      <w:marTop w:val="0"/>
      <w:marBottom w:val="0"/>
      <w:divBdr>
        <w:top w:val="none" w:sz="0" w:space="0" w:color="auto"/>
        <w:left w:val="none" w:sz="0" w:space="0" w:color="auto"/>
        <w:bottom w:val="none" w:sz="0" w:space="0" w:color="auto"/>
        <w:right w:val="none" w:sz="0" w:space="0" w:color="auto"/>
      </w:divBdr>
    </w:div>
    <w:div w:id="1248199313">
      <w:bodyDiv w:val="1"/>
      <w:marLeft w:val="0"/>
      <w:marRight w:val="0"/>
      <w:marTop w:val="0"/>
      <w:marBottom w:val="0"/>
      <w:divBdr>
        <w:top w:val="none" w:sz="0" w:space="0" w:color="auto"/>
        <w:left w:val="none" w:sz="0" w:space="0" w:color="auto"/>
        <w:bottom w:val="none" w:sz="0" w:space="0" w:color="auto"/>
        <w:right w:val="none" w:sz="0" w:space="0" w:color="auto"/>
      </w:divBdr>
      <w:divsChild>
        <w:div w:id="1389181851">
          <w:marLeft w:val="0"/>
          <w:marRight w:val="0"/>
          <w:marTop w:val="100"/>
          <w:marBottom w:val="100"/>
          <w:divBdr>
            <w:top w:val="none" w:sz="0" w:space="0" w:color="auto"/>
            <w:left w:val="none" w:sz="0" w:space="0" w:color="auto"/>
            <w:bottom w:val="none" w:sz="0" w:space="0" w:color="auto"/>
            <w:right w:val="none" w:sz="0" w:space="0" w:color="auto"/>
          </w:divBdr>
          <w:divsChild>
            <w:div w:id="1890722103">
              <w:marLeft w:val="0"/>
              <w:marRight w:val="0"/>
              <w:marTop w:val="0"/>
              <w:marBottom w:val="0"/>
              <w:divBdr>
                <w:top w:val="none" w:sz="0" w:space="0" w:color="auto"/>
                <w:left w:val="none" w:sz="0" w:space="0" w:color="auto"/>
                <w:bottom w:val="none" w:sz="0" w:space="0" w:color="auto"/>
                <w:right w:val="none" w:sz="0" w:space="0" w:color="auto"/>
              </w:divBdr>
              <w:divsChild>
                <w:div w:id="1101101281">
                  <w:marLeft w:val="0"/>
                  <w:marRight w:val="0"/>
                  <w:marTop w:val="0"/>
                  <w:marBottom w:val="0"/>
                  <w:divBdr>
                    <w:top w:val="none" w:sz="0" w:space="0" w:color="auto"/>
                    <w:left w:val="none" w:sz="0" w:space="0" w:color="auto"/>
                    <w:bottom w:val="none" w:sz="0" w:space="0" w:color="auto"/>
                    <w:right w:val="none" w:sz="0" w:space="0" w:color="auto"/>
                  </w:divBdr>
                  <w:divsChild>
                    <w:div w:id="4416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084751">
      <w:bodyDiv w:val="1"/>
      <w:marLeft w:val="0"/>
      <w:marRight w:val="0"/>
      <w:marTop w:val="0"/>
      <w:marBottom w:val="0"/>
      <w:divBdr>
        <w:top w:val="none" w:sz="0" w:space="0" w:color="auto"/>
        <w:left w:val="none" w:sz="0" w:space="0" w:color="auto"/>
        <w:bottom w:val="none" w:sz="0" w:space="0" w:color="auto"/>
        <w:right w:val="none" w:sz="0" w:space="0" w:color="auto"/>
      </w:divBdr>
      <w:divsChild>
        <w:div w:id="1973098623">
          <w:marLeft w:val="0"/>
          <w:marRight w:val="0"/>
          <w:marTop w:val="100"/>
          <w:marBottom w:val="100"/>
          <w:divBdr>
            <w:top w:val="none" w:sz="0" w:space="0" w:color="auto"/>
            <w:left w:val="none" w:sz="0" w:space="0" w:color="auto"/>
            <w:bottom w:val="none" w:sz="0" w:space="0" w:color="auto"/>
            <w:right w:val="none" w:sz="0" w:space="0" w:color="auto"/>
          </w:divBdr>
          <w:divsChild>
            <w:div w:id="978341646">
              <w:marLeft w:val="0"/>
              <w:marRight w:val="0"/>
              <w:marTop w:val="0"/>
              <w:marBottom w:val="0"/>
              <w:divBdr>
                <w:top w:val="none" w:sz="0" w:space="0" w:color="auto"/>
                <w:left w:val="none" w:sz="0" w:space="0" w:color="auto"/>
                <w:bottom w:val="none" w:sz="0" w:space="0" w:color="auto"/>
                <w:right w:val="none" w:sz="0" w:space="0" w:color="auto"/>
              </w:divBdr>
              <w:divsChild>
                <w:div w:id="36391225">
                  <w:marLeft w:val="0"/>
                  <w:marRight w:val="0"/>
                  <w:marTop w:val="0"/>
                  <w:marBottom w:val="0"/>
                  <w:divBdr>
                    <w:top w:val="none" w:sz="0" w:space="0" w:color="auto"/>
                    <w:left w:val="none" w:sz="0" w:space="0" w:color="auto"/>
                    <w:bottom w:val="none" w:sz="0" w:space="0" w:color="auto"/>
                    <w:right w:val="none" w:sz="0" w:space="0" w:color="auto"/>
                  </w:divBdr>
                  <w:divsChild>
                    <w:div w:id="3727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680611">
      <w:bodyDiv w:val="1"/>
      <w:marLeft w:val="0"/>
      <w:marRight w:val="0"/>
      <w:marTop w:val="0"/>
      <w:marBottom w:val="0"/>
      <w:divBdr>
        <w:top w:val="none" w:sz="0" w:space="0" w:color="auto"/>
        <w:left w:val="none" w:sz="0" w:space="0" w:color="auto"/>
        <w:bottom w:val="none" w:sz="0" w:space="0" w:color="auto"/>
        <w:right w:val="none" w:sz="0" w:space="0" w:color="auto"/>
      </w:divBdr>
      <w:divsChild>
        <w:div w:id="417168829">
          <w:marLeft w:val="0"/>
          <w:marRight w:val="0"/>
          <w:marTop w:val="100"/>
          <w:marBottom w:val="100"/>
          <w:divBdr>
            <w:top w:val="none" w:sz="0" w:space="0" w:color="auto"/>
            <w:left w:val="none" w:sz="0" w:space="0" w:color="auto"/>
            <w:bottom w:val="none" w:sz="0" w:space="0" w:color="auto"/>
            <w:right w:val="none" w:sz="0" w:space="0" w:color="auto"/>
          </w:divBdr>
          <w:divsChild>
            <w:div w:id="184486506">
              <w:marLeft w:val="0"/>
              <w:marRight w:val="0"/>
              <w:marTop w:val="0"/>
              <w:marBottom w:val="0"/>
              <w:divBdr>
                <w:top w:val="none" w:sz="0" w:space="0" w:color="auto"/>
                <w:left w:val="none" w:sz="0" w:space="0" w:color="auto"/>
                <w:bottom w:val="none" w:sz="0" w:space="0" w:color="auto"/>
                <w:right w:val="none" w:sz="0" w:space="0" w:color="auto"/>
              </w:divBdr>
              <w:divsChild>
                <w:div w:id="269121735">
                  <w:marLeft w:val="0"/>
                  <w:marRight w:val="0"/>
                  <w:marTop w:val="0"/>
                  <w:marBottom w:val="0"/>
                  <w:divBdr>
                    <w:top w:val="none" w:sz="0" w:space="0" w:color="auto"/>
                    <w:left w:val="none" w:sz="0" w:space="0" w:color="auto"/>
                    <w:bottom w:val="none" w:sz="0" w:space="0" w:color="auto"/>
                    <w:right w:val="none" w:sz="0" w:space="0" w:color="auto"/>
                  </w:divBdr>
                  <w:divsChild>
                    <w:div w:id="80060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7469">
      <w:bodyDiv w:val="1"/>
      <w:marLeft w:val="0"/>
      <w:marRight w:val="0"/>
      <w:marTop w:val="0"/>
      <w:marBottom w:val="0"/>
      <w:divBdr>
        <w:top w:val="none" w:sz="0" w:space="0" w:color="auto"/>
        <w:left w:val="none" w:sz="0" w:space="0" w:color="auto"/>
        <w:bottom w:val="none" w:sz="0" w:space="0" w:color="auto"/>
        <w:right w:val="none" w:sz="0" w:space="0" w:color="auto"/>
      </w:divBdr>
    </w:div>
    <w:div w:id="2002584730">
      <w:bodyDiv w:val="1"/>
      <w:marLeft w:val="0"/>
      <w:marRight w:val="0"/>
      <w:marTop w:val="0"/>
      <w:marBottom w:val="0"/>
      <w:divBdr>
        <w:top w:val="none" w:sz="0" w:space="0" w:color="auto"/>
        <w:left w:val="none" w:sz="0" w:space="0" w:color="auto"/>
        <w:bottom w:val="none" w:sz="0" w:space="0" w:color="auto"/>
        <w:right w:val="none" w:sz="0" w:space="0" w:color="auto"/>
      </w:divBdr>
      <w:divsChild>
        <w:div w:id="1693725939">
          <w:marLeft w:val="0"/>
          <w:marRight w:val="0"/>
          <w:marTop w:val="100"/>
          <w:marBottom w:val="100"/>
          <w:divBdr>
            <w:top w:val="none" w:sz="0" w:space="0" w:color="auto"/>
            <w:left w:val="none" w:sz="0" w:space="0" w:color="auto"/>
            <w:bottom w:val="none" w:sz="0" w:space="0" w:color="auto"/>
            <w:right w:val="none" w:sz="0" w:space="0" w:color="auto"/>
          </w:divBdr>
          <w:divsChild>
            <w:div w:id="1545143836">
              <w:marLeft w:val="0"/>
              <w:marRight w:val="0"/>
              <w:marTop w:val="0"/>
              <w:marBottom w:val="0"/>
              <w:divBdr>
                <w:top w:val="none" w:sz="0" w:space="0" w:color="auto"/>
                <w:left w:val="none" w:sz="0" w:space="0" w:color="auto"/>
                <w:bottom w:val="none" w:sz="0" w:space="0" w:color="auto"/>
                <w:right w:val="none" w:sz="0" w:space="0" w:color="auto"/>
              </w:divBdr>
              <w:divsChild>
                <w:div w:id="111290687">
                  <w:marLeft w:val="0"/>
                  <w:marRight w:val="0"/>
                  <w:marTop w:val="0"/>
                  <w:marBottom w:val="0"/>
                  <w:divBdr>
                    <w:top w:val="none" w:sz="0" w:space="0" w:color="auto"/>
                    <w:left w:val="none" w:sz="0" w:space="0" w:color="auto"/>
                    <w:bottom w:val="none" w:sz="0" w:space="0" w:color="auto"/>
                    <w:right w:val="none" w:sz="0" w:space="0" w:color="auto"/>
                  </w:divBdr>
                  <w:divsChild>
                    <w:div w:id="171835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248081">
      <w:bodyDiv w:val="1"/>
      <w:marLeft w:val="0"/>
      <w:marRight w:val="0"/>
      <w:marTop w:val="0"/>
      <w:marBottom w:val="0"/>
      <w:divBdr>
        <w:top w:val="none" w:sz="0" w:space="0" w:color="auto"/>
        <w:left w:val="none" w:sz="0" w:space="0" w:color="auto"/>
        <w:bottom w:val="none" w:sz="0" w:space="0" w:color="auto"/>
        <w:right w:val="none" w:sz="0" w:space="0" w:color="auto"/>
      </w:divBdr>
      <w:divsChild>
        <w:div w:id="836573796">
          <w:marLeft w:val="0"/>
          <w:marRight w:val="0"/>
          <w:marTop w:val="100"/>
          <w:marBottom w:val="100"/>
          <w:divBdr>
            <w:top w:val="none" w:sz="0" w:space="0" w:color="auto"/>
            <w:left w:val="none" w:sz="0" w:space="0" w:color="auto"/>
            <w:bottom w:val="none" w:sz="0" w:space="0" w:color="auto"/>
            <w:right w:val="none" w:sz="0" w:space="0" w:color="auto"/>
          </w:divBdr>
          <w:divsChild>
            <w:div w:id="1680086629">
              <w:marLeft w:val="0"/>
              <w:marRight w:val="0"/>
              <w:marTop w:val="0"/>
              <w:marBottom w:val="0"/>
              <w:divBdr>
                <w:top w:val="none" w:sz="0" w:space="0" w:color="auto"/>
                <w:left w:val="none" w:sz="0" w:space="0" w:color="auto"/>
                <w:bottom w:val="none" w:sz="0" w:space="0" w:color="auto"/>
                <w:right w:val="none" w:sz="0" w:space="0" w:color="auto"/>
              </w:divBdr>
              <w:divsChild>
                <w:div w:id="1658722899">
                  <w:marLeft w:val="0"/>
                  <w:marRight w:val="0"/>
                  <w:marTop w:val="0"/>
                  <w:marBottom w:val="0"/>
                  <w:divBdr>
                    <w:top w:val="none" w:sz="0" w:space="0" w:color="auto"/>
                    <w:left w:val="none" w:sz="0" w:space="0" w:color="auto"/>
                    <w:bottom w:val="none" w:sz="0" w:space="0" w:color="auto"/>
                    <w:right w:val="none" w:sz="0" w:space="0" w:color="auto"/>
                  </w:divBdr>
                  <w:divsChild>
                    <w:div w:id="17264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200651">
      <w:bodyDiv w:val="1"/>
      <w:marLeft w:val="0"/>
      <w:marRight w:val="0"/>
      <w:marTop w:val="0"/>
      <w:marBottom w:val="0"/>
      <w:divBdr>
        <w:top w:val="none" w:sz="0" w:space="0" w:color="auto"/>
        <w:left w:val="none" w:sz="0" w:space="0" w:color="auto"/>
        <w:bottom w:val="none" w:sz="0" w:space="0" w:color="auto"/>
        <w:right w:val="none" w:sz="0" w:space="0" w:color="auto"/>
      </w:divBdr>
      <w:divsChild>
        <w:div w:id="303782444">
          <w:marLeft w:val="0"/>
          <w:marRight w:val="0"/>
          <w:marTop w:val="100"/>
          <w:marBottom w:val="100"/>
          <w:divBdr>
            <w:top w:val="none" w:sz="0" w:space="0" w:color="auto"/>
            <w:left w:val="none" w:sz="0" w:space="0" w:color="auto"/>
            <w:bottom w:val="none" w:sz="0" w:space="0" w:color="auto"/>
            <w:right w:val="none" w:sz="0" w:space="0" w:color="auto"/>
          </w:divBdr>
          <w:divsChild>
            <w:div w:id="1687365735">
              <w:marLeft w:val="0"/>
              <w:marRight w:val="0"/>
              <w:marTop w:val="0"/>
              <w:marBottom w:val="0"/>
              <w:divBdr>
                <w:top w:val="none" w:sz="0" w:space="0" w:color="auto"/>
                <w:left w:val="none" w:sz="0" w:space="0" w:color="auto"/>
                <w:bottom w:val="none" w:sz="0" w:space="0" w:color="auto"/>
                <w:right w:val="none" w:sz="0" w:space="0" w:color="auto"/>
              </w:divBdr>
              <w:divsChild>
                <w:div w:id="988170358">
                  <w:marLeft w:val="0"/>
                  <w:marRight w:val="0"/>
                  <w:marTop w:val="0"/>
                  <w:marBottom w:val="0"/>
                  <w:divBdr>
                    <w:top w:val="none" w:sz="0" w:space="0" w:color="auto"/>
                    <w:left w:val="none" w:sz="0" w:space="0" w:color="auto"/>
                    <w:bottom w:val="none" w:sz="0" w:space="0" w:color="auto"/>
                    <w:right w:val="none" w:sz="0" w:space="0" w:color="auto"/>
                  </w:divBdr>
                  <w:divsChild>
                    <w:div w:id="153881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github.com/rinfo/fst/blob/master/README.md"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mailto:helene.lundgren@dom.se"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OM_Mallar\produktmall.dotx" TargetMode="External"/></Relationships>
</file>

<file path=word/theme/theme1.xml><?xml version="1.0" encoding="utf-8"?>
<a:theme xmlns:a="http://schemas.openxmlformats.org/drawingml/2006/main" name="Office-tema">
  <a:themeElements>
    <a:clrScheme name="SverigesDomstolar">
      <a:dk1>
        <a:sysClr val="windowText" lastClr="000000"/>
      </a:dk1>
      <a:lt1>
        <a:sysClr val="window" lastClr="FFFFFF"/>
      </a:lt1>
      <a:dk2>
        <a:srgbClr val="006699"/>
      </a:dk2>
      <a:lt2>
        <a:srgbClr val="E0E0E0"/>
      </a:lt2>
      <a:accent1>
        <a:srgbClr val="CC654D"/>
      </a:accent1>
      <a:accent2>
        <a:srgbClr val="6699CC"/>
      </a:accent2>
      <a:accent3>
        <a:srgbClr val="FFCC66"/>
      </a:accent3>
      <a:accent4>
        <a:srgbClr val="990000"/>
      </a:accent4>
      <a:accent5>
        <a:srgbClr val="006699"/>
      </a:accent5>
      <a:accent6>
        <a:srgbClr val="CC9933"/>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A173B8-F8CA-4712-96D1-63DB3576A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produktmall</Template>
  <TotalTime>177</TotalTime>
  <Pages>26</Pages>
  <Words>2915</Words>
  <Characters>19361</Characters>
  <Application>Microsoft Office Word</Application>
  <DocSecurity>0</DocSecurity>
  <Lines>161</Lines>
  <Paragraphs>44</Paragraphs>
  <ScaleCrop>false</ScaleCrop>
  <HeadingPairs>
    <vt:vector size="2" baseType="variant">
      <vt:variant>
        <vt:lpstr>Rubrik</vt:lpstr>
      </vt:variant>
      <vt:variant>
        <vt:i4>1</vt:i4>
      </vt:variant>
    </vt:vector>
  </HeadingPairs>
  <TitlesOfParts>
    <vt:vector size="1" baseType="lpstr">
      <vt:lpstr>Allmän produktmall revPA1</vt:lpstr>
    </vt:vector>
  </TitlesOfParts>
  <Company>Domstolsverket</Company>
  <LinksUpToDate>false</LinksUpToDate>
  <CharactersWithSpaces>22232</CharactersWithSpaces>
  <SharedDoc>false</SharedDoc>
  <HLinks>
    <vt:vector size="72" baseType="variant">
      <vt:variant>
        <vt:i4>1245245</vt:i4>
      </vt:variant>
      <vt:variant>
        <vt:i4>65</vt:i4>
      </vt:variant>
      <vt:variant>
        <vt:i4>0</vt:i4>
      </vt:variant>
      <vt:variant>
        <vt:i4>5</vt:i4>
      </vt:variant>
      <vt:variant>
        <vt:lpwstr/>
      </vt:variant>
      <vt:variant>
        <vt:lpwstr>_Toc221076909</vt:lpwstr>
      </vt:variant>
      <vt:variant>
        <vt:i4>1245245</vt:i4>
      </vt:variant>
      <vt:variant>
        <vt:i4>59</vt:i4>
      </vt:variant>
      <vt:variant>
        <vt:i4>0</vt:i4>
      </vt:variant>
      <vt:variant>
        <vt:i4>5</vt:i4>
      </vt:variant>
      <vt:variant>
        <vt:lpwstr/>
      </vt:variant>
      <vt:variant>
        <vt:lpwstr>_Toc221076908</vt:lpwstr>
      </vt:variant>
      <vt:variant>
        <vt:i4>1245245</vt:i4>
      </vt:variant>
      <vt:variant>
        <vt:i4>53</vt:i4>
      </vt:variant>
      <vt:variant>
        <vt:i4>0</vt:i4>
      </vt:variant>
      <vt:variant>
        <vt:i4>5</vt:i4>
      </vt:variant>
      <vt:variant>
        <vt:lpwstr/>
      </vt:variant>
      <vt:variant>
        <vt:lpwstr>_Toc221076907</vt:lpwstr>
      </vt:variant>
      <vt:variant>
        <vt:i4>1245245</vt:i4>
      </vt:variant>
      <vt:variant>
        <vt:i4>47</vt:i4>
      </vt:variant>
      <vt:variant>
        <vt:i4>0</vt:i4>
      </vt:variant>
      <vt:variant>
        <vt:i4>5</vt:i4>
      </vt:variant>
      <vt:variant>
        <vt:lpwstr/>
      </vt:variant>
      <vt:variant>
        <vt:lpwstr>_Toc221076906</vt:lpwstr>
      </vt:variant>
      <vt:variant>
        <vt:i4>1245245</vt:i4>
      </vt:variant>
      <vt:variant>
        <vt:i4>41</vt:i4>
      </vt:variant>
      <vt:variant>
        <vt:i4>0</vt:i4>
      </vt:variant>
      <vt:variant>
        <vt:i4>5</vt:i4>
      </vt:variant>
      <vt:variant>
        <vt:lpwstr/>
      </vt:variant>
      <vt:variant>
        <vt:lpwstr>_Toc221076905</vt:lpwstr>
      </vt:variant>
      <vt:variant>
        <vt:i4>1245245</vt:i4>
      </vt:variant>
      <vt:variant>
        <vt:i4>35</vt:i4>
      </vt:variant>
      <vt:variant>
        <vt:i4>0</vt:i4>
      </vt:variant>
      <vt:variant>
        <vt:i4>5</vt:i4>
      </vt:variant>
      <vt:variant>
        <vt:lpwstr/>
      </vt:variant>
      <vt:variant>
        <vt:lpwstr>_Toc221076904</vt:lpwstr>
      </vt:variant>
      <vt:variant>
        <vt:i4>1245245</vt:i4>
      </vt:variant>
      <vt:variant>
        <vt:i4>29</vt:i4>
      </vt:variant>
      <vt:variant>
        <vt:i4>0</vt:i4>
      </vt:variant>
      <vt:variant>
        <vt:i4>5</vt:i4>
      </vt:variant>
      <vt:variant>
        <vt:lpwstr/>
      </vt:variant>
      <vt:variant>
        <vt:lpwstr>_Toc221076903</vt:lpwstr>
      </vt:variant>
      <vt:variant>
        <vt:i4>1245245</vt:i4>
      </vt:variant>
      <vt:variant>
        <vt:i4>23</vt:i4>
      </vt:variant>
      <vt:variant>
        <vt:i4>0</vt:i4>
      </vt:variant>
      <vt:variant>
        <vt:i4>5</vt:i4>
      </vt:variant>
      <vt:variant>
        <vt:lpwstr/>
      </vt:variant>
      <vt:variant>
        <vt:lpwstr>_Toc221076902</vt:lpwstr>
      </vt:variant>
      <vt:variant>
        <vt:i4>1245245</vt:i4>
      </vt:variant>
      <vt:variant>
        <vt:i4>17</vt:i4>
      </vt:variant>
      <vt:variant>
        <vt:i4>0</vt:i4>
      </vt:variant>
      <vt:variant>
        <vt:i4>5</vt:i4>
      </vt:variant>
      <vt:variant>
        <vt:lpwstr/>
      </vt:variant>
      <vt:variant>
        <vt:lpwstr>_Toc221076901</vt:lpwstr>
      </vt:variant>
      <vt:variant>
        <vt:i4>1245245</vt:i4>
      </vt:variant>
      <vt:variant>
        <vt:i4>11</vt:i4>
      </vt:variant>
      <vt:variant>
        <vt:i4>0</vt:i4>
      </vt:variant>
      <vt:variant>
        <vt:i4>5</vt:i4>
      </vt:variant>
      <vt:variant>
        <vt:lpwstr/>
      </vt:variant>
      <vt:variant>
        <vt:lpwstr>_Toc221076900</vt:lpwstr>
      </vt:variant>
      <vt:variant>
        <vt:i4>1703996</vt:i4>
      </vt:variant>
      <vt:variant>
        <vt:i4>5</vt:i4>
      </vt:variant>
      <vt:variant>
        <vt:i4>0</vt:i4>
      </vt:variant>
      <vt:variant>
        <vt:i4>5</vt:i4>
      </vt:variant>
      <vt:variant>
        <vt:lpwstr/>
      </vt:variant>
      <vt:variant>
        <vt:lpwstr>_Toc221076899</vt:lpwstr>
      </vt:variant>
      <vt:variant>
        <vt:i4>5570606</vt:i4>
      </vt:variant>
      <vt:variant>
        <vt:i4>0</vt:i4>
      </vt:variant>
      <vt:variant>
        <vt:i4>0</vt:i4>
      </vt:variant>
      <vt:variant>
        <vt:i4>5</vt:i4>
      </vt:variant>
      <vt:variant>
        <vt:lpwstr>http://intranet.dom.se/templates/DV_Page____22870.aspx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Allmän produktmall revPA1</dc:title>
  <dc:creator>Heléne Lundgren</dc:creator>
  <cp:lastModifiedBy>Heléne Lundgren</cp:lastModifiedBy>
  <cp:revision>39</cp:revision>
  <cp:lastPrinted>2016-12-05T15:50:00Z</cp:lastPrinted>
  <dcterms:created xsi:type="dcterms:W3CDTF">2016-12-05T08:37:00Z</dcterms:created>
  <dcterms:modified xsi:type="dcterms:W3CDTF">2016-12-05T15:51:00Z</dcterms:modified>
</cp:coreProperties>
</file>